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FF0E" w14:textId="77777777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14:paraId="46A087B0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17824F58" w14:textId="77777777" w:rsidR="00B05B94" w:rsidRPr="00735E24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7D2AA5BA" w14:textId="77777777" w:rsidR="00B05B94" w:rsidRPr="00735E24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6824CAB4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6681383A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0656E4F0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4E9972D3" w14:textId="77777777" w:rsidR="00735E24" w:rsidRP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14:paraId="6FD6E5DC" w14:textId="38D9CEC8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735E24">
        <w:rPr>
          <w:rFonts w:ascii="Arial" w:hAnsi="Arial" w:cs="Arial"/>
          <w:b/>
          <w:color w:val="000000"/>
          <w:sz w:val="20"/>
          <w:szCs w:val="20"/>
        </w:rPr>
        <w:t xml:space="preserve">MICROGERAÇÃO DISTRIBUÍDA UTILIZANDO UM </w:t>
      </w:r>
      <w:r w:rsidR="00B05B94" w:rsidRPr="00114CF4">
        <w:rPr>
          <w:rFonts w:ascii="Arial" w:hAnsi="Arial" w:cs="Arial"/>
          <w:b/>
          <w:sz w:val="20"/>
          <w:szCs w:val="20"/>
        </w:rPr>
        <w:t xml:space="preserve">SISTEMA </w:t>
      </w:r>
      <w:r w:rsidR="00114CF4" w:rsidRPr="00114CF4">
        <w:rPr>
          <w:rFonts w:ascii="Arial" w:hAnsi="Arial" w:cs="Arial"/>
          <w:b/>
          <w:sz w:val="20"/>
          <w:szCs w:val="20"/>
        </w:rPr>
        <w:t>SOLAR FOTOVOLTAICO</w:t>
      </w:r>
      <w:r w:rsidR="00B05B94" w:rsidRPr="00114CF4">
        <w:rPr>
          <w:rFonts w:ascii="Arial" w:hAnsi="Arial" w:cs="Arial"/>
          <w:b/>
          <w:sz w:val="20"/>
          <w:szCs w:val="20"/>
        </w:rPr>
        <w:t xml:space="preserve"> </w:t>
      </w:r>
      <w:r w:rsidR="00735E24" w:rsidRPr="00735E24">
        <w:rPr>
          <w:rFonts w:ascii="Arial" w:hAnsi="Arial" w:cs="Arial"/>
          <w:b/>
          <w:color w:val="000000"/>
          <w:sz w:val="20"/>
          <w:szCs w:val="20"/>
        </w:rPr>
        <w:t xml:space="preserve">DE </w:t>
      </w:r>
      <w:r w:rsidR="00735E24" w:rsidRPr="00735E24">
        <w:rPr>
          <w:rFonts w:ascii="Arial" w:hAnsi="Arial" w:cs="Arial"/>
          <w:b/>
          <w:color w:val="FF0000"/>
          <w:sz w:val="20"/>
          <w:szCs w:val="20"/>
        </w:rPr>
        <w:t>XX</w:t>
      </w:r>
      <w:r w:rsidR="00735E24" w:rsidRPr="00735E24">
        <w:rPr>
          <w:rFonts w:ascii="Arial" w:hAnsi="Arial" w:cs="Arial"/>
          <w:b/>
          <w:sz w:val="20"/>
          <w:szCs w:val="20"/>
        </w:rPr>
        <w:t xml:space="preserve"> kW </w:t>
      </w:r>
      <w:r w:rsidR="00B05B94" w:rsidRPr="00735E24">
        <w:rPr>
          <w:rFonts w:ascii="Arial" w:hAnsi="Arial" w:cs="Arial"/>
          <w:b/>
          <w:color w:val="000000"/>
          <w:sz w:val="20"/>
          <w:szCs w:val="20"/>
        </w:rPr>
        <w:t xml:space="preserve">CONECTADO À REDE </w:t>
      </w:r>
      <w:r w:rsidRPr="00735E24">
        <w:rPr>
          <w:rFonts w:ascii="Arial" w:hAnsi="Arial" w:cs="Arial"/>
          <w:b/>
          <w:color w:val="000000"/>
          <w:sz w:val="20"/>
          <w:szCs w:val="20"/>
        </w:rPr>
        <w:t xml:space="preserve">DE ENERGIA ELÉTRICA </w:t>
      </w:r>
      <w:r w:rsidR="00735E24">
        <w:rPr>
          <w:rFonts w:ascii="Arial" w:hAnsi="Arial" w:cs="Arial"/>
          <w:b/>
          <w:color w:val="000000"/>
          <w:sz w:val="20"/>
          <w:szCs w:val="20"/>
        </w:rPr>
        <w:t xml:space="preserve">DE BAIXA TENSÃO EM </w:t>
      </w:r>
      <w:r w:rsidR="00735E24" w:rsidRPr="00735E24">
        <w:rPr>
          <w:rFonts w:ascii="Arial" w:hAnsi="Arial" w:cs="Arial"/>
          <w:b/>
          <w:color w:val="FF0000"/>
          <w:sz w:val="20"/>
          <w:szCs w:val="20"/>
        </w:rPr>
        <w:t>[TENSÃO NOMINAL DA REDE]</w:t>
      </w:r>
      <w:r w:rsidR="00735E24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053D37" w:rsidRPr="00735E24">
        <w:rPr>
          <w:rFonts w:ascii="Arial" w:hAnsi="Arial" w:cs="Arial"/>
          <w:b/>
          <w:sz w:val="20"/>
          <w:szCs w:val="20"/>
        </w:rPr>
        <w:t>CARACTERIZADO</w:t>
      </w:r>
      <w:r w:rsidR="005C7FA3" w:rsidRPr="00735E24">
        <w:rPr>
          <w:rFonts w:ascii="Arial" w:hAnsi="Arial" w:cs="Arial"/>
          <w:b/>
          <w:sz w:val="20"/>
          <w:szCs w:val="20"/>
        </w:rPr>
        <w:t xml:space="preserve"> COMO </w:t>
      </w:r>
      <w:r w:rsidR="00053D37" w:rsidRPr="00735E24">
        <w:rPr>
          <w:rFonts w:ascii="Arial" w:hAnsi="Arial" w:cs="Arial"/>
          <w:b/>
          <w:color w:val="FF0000"/>
          <w:sz w:val="20"/>
          <w:szCs w:val="20"/>
        </w:rPr>
        <w:t>[</w:t>
      </w:r>
      <w:r w:rsidR="003037FC">
        <w:rPr>
          <w:rFonts w:ascii="Arial" w:hAnsi="Arial" w:cs="Arial"/>
          <w:b/>
          <w:color w:val="FF0000"/>
          <w:sz w:val="20"/>
          <w:szCs w:val="20"/>
        </w:rPr>
        <w:t>AUTOCONSUMO LOCAL</w:t>
      </w:r>
      <w:r w:rsidR="005C7FA3" w:rsidRPr="00735E24">
        <w:rPr>
          <w:rFonts w:ascii="Arial" w:hAnsi="Arial" w:cs="Arial"/>
          <w:b/>
          <w:color w:val="FF0000"/>
          <w:sz w:val="20"/>
          <w:szCs w:val="20"/>
        </w:rPr>
        <w:t>, AUTOCONSUMO REMOTO, GERAÇÃO COMPARTILHADA OU EMU</w:t>
      </w:r>
      <w:r w:rsidR="00053D37" w:rsidRPr="00735E24">
        <w:rPr>
          <w:rFonts w:ascii="Arial" w:hAnsi="Arial" w:cs="Arial"/>
          <w:b/>
          <w:color w:val="FF0000"/>
          <w:sz w:val="20"/>
          <w:szCs w:val="20"/>
        </w:rPr>
        <w:t>C]</w:t>
      </w:r>
    </w:p>
    <w:p w14:paraId="223D27A1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F2604F6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099110F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B302F0F" w14:textId="77777777" w:rsidR="00CA6AE9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28A3EA5" w14:textId="77777777" w:rsidR="00CA6AE9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C9224DE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D9D4C30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680AADF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21281A42" w14:textId="77777777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color w:val="FF0000"/>
          <w:sz w:val="20"/>
          <w:szCs w:val="20"/>
        </w:rPr>
        <w:t>[</w:t>
      </w:r>
      <w:r w:rsidR="00EB6B11" w:rsidRPr="00735E24">
        <w:rPr>
          <w:rFonts w:ascii="Arial" w:hAnsi="Arial" w:cs="Arial"/>
          <w:b/>
          <w:color w:val="FF0000"/>
          <w:sz w:val="20"/>
          <w:szCs w:val="20"/>
        </w:rPr>
        <w:t>NOME DO CLIENTE</w:t>
      </w:r>
      <w:r w:rsidRPr="00735E24">
        <w:rPr>
          <w:rFonts w:ascii="Arial" w:hAnsi="Arial" w:cs="Arial"/>
          <w:b/>
          <w:color w:val="FF0000"/>
          <w:sz w:val="20"/>
          <w:szCs w:val="20"/>
        </w:rPr>
        <w:t>]</w:t>
      </w:r>
    </w:p>
    <w:p w14:paraId="1A842960" w14:textId="77777777" w:rsidR="00466866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sz w:val="20"/>
          <w:szCs w:val="20"/>
        </w:rPr>
        <w:t xml:space="preserve">RG: </w:t>
      </w:r>
      <w:r w:rsidR="00053D37" w:rsidRPr="00735E24">
        <w:rPr>
          <w:rFonts w:ascii="Arial" w:hAnsi="Arial" w:cs="Arial"/>
          <w:b/>
          <w:color w:val="FF0000"/>
          <w:sz w:val="20"/>
          <w:szCs w:val="20"/>
        </w:rPr>
        <w:t>[</w:t>
      </w:r>
      <w:r w:rsidR="00CA6AE9">
        <w:rPr>
          <w:rFonts w:ascii="Arial" w:hAnsi="Arial" w:cs="Arial"/>
          <w:b/>
          <w:color w:val="FF0000"/>
          <w:sz w:val="20"/>
          <w:szCs w:val="20"/>
        </w:rPr>
        <w:t>XXXXXXXXXX</w:t>
      </w:r>
      <w:r w:rsidR="00053D37" w:rsidRPr="00735E24">
        <w:rPr>
          <w:rFonts w:ascii="Arial" w:hAnsi="Arial" w:cs="Arial"/>
          <w:b/>
          <w:color w:val="FF0000"/>
          <w:sz w:val="20"/>
          <w:szCs w:val="20"/>
        </w:rPr>
        <w:t>]</w:t>
      </w:r>
    </w:p>
    <w:p w14:paraId="5B3401B8" w14:textId="77777777" w:rsidR="00466866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532D25F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9BD813F" w14:textId="77777777" w:rsidR="00CA6AE9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61415BE" w14:textId="77777777" w:rsidR="00735E24" w:rsidRP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B92FB48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0BECA28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03AAAFD" w14:textId="51A6C8E5" w:rsidR="00466866" w:rsidRPr="00114CF4" w:rsidRDefault="00114CF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114CF4">
        <w:rPr>
          <w:rFonts w:ascii="Arial" w:hAnsi="Arial" w:cs="Arial"/>
          <w:b/>
          <w:sz w:val="20"/>
          <w:szCs w:val="20"/>
        </w:rPr>
        <w:t>IURY RODRIGUES LOPES DE ASSIS</w:t>
      </w:r>
      <w:r w:rsidRPr="00114CF4">
        <w:rPr>
          <w:rFonts w:ascii="Arial" w:hAnsi="Arial" w:cs="Arial"/>
          <w:b/>
          <w:sz w:val="20"/>
          <w:szCs w:val="20"/>
        </w:rPr>
        <w:t xml:space="preserve"> </w:t>
      </w:r>
      <w:r w:rsidRPr="00114CF4">
        <w:rPr>
          <w:rFonts w:ascii="Arial" w:hAnsi="Arial" w:cs="Arial"/>
          <w:b/>
          <w:sz w:val="20"/>
          <w:szCs w:val="20"/>
        </w:rPr>
        <w:br/>
      </w:r>
      <w:r w:rsidRPr="00114CF4">
        <w:rPr>
          <w:rFonts w:ascii="Arial" w:hAnsi="Arial" w:cs="Arial"/>
          <w:b/>
          <w:sz w:val="20"/>
          <w:szCs w:val="20"/>
        </w:rPr>
        <w:t>TECNICO EM ELETROTÉCNICA</w:t>
      </w:r>
    </w:p>
    <w:p w14:paraId="15BE9AA9" w14:textId="7779A2E2" w:rsidR="00466866" w:rsidRPr="00114CF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114CF4">
        <w:rPr>
          <w:rFonts w:ascii="Arial" w:hAnsi="Arial" w:cs="Arial"/>
          <w:b/>
          <w:sz w:val="20"/>
          <w:szCs w:val="20"/>
        </w:rPr>
        <w:t xml:space="preserve">REGISTRO: </w:t>
      </w:r>
      <w:r w:rsidR="00114CF4" w:rsidRPr="00114CF4">
        <w:rPr>
          <w:rFonts w:ascii="Arial" w:hAnsi="Arial" w:cs="Arial"/>
          <w:b/>
          <w:sz w:val="20"/>
          <w:szCs w:val="20"/>
        </w:rPr>
        <w:t>70886937124</w:t>
      </w:r>
    </w:p>
    <w:p w14:paraId="4C3FFB6B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D9D1049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D86A740" w14:textId="77777777" w:rsidR="00466866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1CAF6D9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26CD04D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3800246" w14:textId="77777777" w:rsidR="00CA6AE9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0E40B46" w14:textId="77777777" w:rsidR="00735E24" w:rsidRP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7916015" w14:textId="77777777" w:rsidR="00466866" w:rsidRPr="00735E2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F1FF5F3" w14:textId="77777777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735E24">
        <w:rPr>
          <w:rFonts w:ascii="Arial" w:hAnsi="Arial" w:cs="Arial"/>
          <w:b/>
          <w:sz w:val="20"/>
          <w:szCs w:val="20"/>
        </w:rPr>
        <w:t>CIDADE</w:t>
      </w:r>
      <w:r w:rsidR="00B05B94" w:rsidRPr="00735E24">
        <w:rPr>
          <w:rFonts w:ascii="Arial" w:hAnsi="Arial" w:cs="Arial"/>
          <w:b/>
          <w:sz w:val="20"/>
          <w:szCs w:val="20"/>
        </w:rPr>
        <w:t xml:space="preserve"> – </w:t>
      </w:r>
      <w:r w:rsidRPr="00735E24">
        <w:rPr>
          <w:rFonts w:ascii="Arial" w:hAnsi="Arial" w:cs="Arial"/>
          <w:b/>
          <w:sz w:val="20"/>
          <w:szCs w:val="20"/>
        </w:rPr>
        <w:t>UF</w:t>
      </w:r>
    </w:p>
    <w:p w14:paraId="282B298B" w14:textId="77777777" w:rsidR="00C4437F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="00C4437F" w:rsidRPr="00735E24" w:rsidSect="003D5E6C">
          <w:headerReference w:type="default" r:id="rId11"/>
          <w:pgSz w:w="11906" w:h="16838"/>
          <w:pgMar w:top="1417" w:right="1133" w:bottom="1135" w:left="1418" w:header="708" w:footer="708" w:gutter="0"/>
          <w:cols w:space="708"/>
          <w:docGrid w:linePitch="360"/>
        </w:sectPr>
      </w:pPr>
      <w:r w:rsidRPr="00735E24">
        <w:rPr>
          <w:rFonts w:ascii="Arial" w:hAnsi="Arial" w:cs="Arial"/>
          <w:b/>
          <w:sz w:val="20"/>
          <w:szCs w:val="20"/>
        </w:rPr>
        <w:t>MÊS</w:t>
      </w:r>
      <w:r w:rsidR="005C7FA3" w:rsidRPr="00735E24">
        <w:rPr>
          <w:rFonts w:ascii="Arial" w:hAnsi="Arial" w:cs="Arial"/>
          <w:b/>
          <w:sz w:val="20"/>
          <w:szCs w:val="20"/>
        </w:rPr>
        <w:t xml:space="preserve"> – </w:t>
      </w:r>
      <w:r w:rsidRPr="00735E24">
        <w:rPr>
          <w:rFonts w:ascii="Arial" w:hAnsi="Arial" w:cs="Arial"/>
          <w:b/>
          <w:sz w:val="20"/>
          <w:szCs w:val="20"/>
        </w:rPr>
        <w:t>ANO</w:t>
      </w:r>
    </w:p>
    <w:p w14:paraId="1AE5912A" w14:textId="77777777" w:rsidR="00466866" w:rsidRPr="00735E24" w:rsidRDefault="00B61288" w:rsidP="00097E8D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LISTA DE SIGLAS E ABREVIATURAS</w:t>
      </w:r>
    </w:p>
    <w:p w14:paraId="73FEBFA9" w14:textId="77777777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14:paraId="0F0BBA92" w14:textId="77777777" w:rsidR="00D96BF2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14:paraId="50013666" w14:textId="77777777" w:rsidR="008B4467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14:paraId="5990CC35" w14:textId="77777777" w:rsidR="00417ABF" w:rsidRPr="00735E24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14:paraId="22F6EF56" w14:textId="77777777" w:rsidR="00417ABF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14:paraId="76488729" w14:textId="77777777" w:rsidR="00E036CD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14:paraId="577636B0" w14:textId="77777777" w:rsidR="00417ABF" w:rsidRPr="00735E24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14:paraId="6D1CF572" w14:textId="77777777" w:rsidR="00417ABF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14:paraId="0B010BC1" w14:textId="77777777" w:rsidR="00417ABF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14:paraId="422CAFF9" w14:textId="77777777" w:rsidR="00770984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14:paraId="4767BA86" w14:textId="77777777" w:rsidR="00417ABF" w:rsidRPr="00735E24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14:paraId="716B8310" w14:textId="77777777" w:rsidR="00417ABF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14:paraId="448FFB97" w14:textId="77777777" w:rsidR="00E036CD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14:paraId="62B3B695" w14:textId="77777777" w:rsidR="00417ABF" w:rsidRPr="00097E8D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14:paraId="23704D18" w14:textId="77777777" w:rsidR="00417ABF" w:rsidRPr="00735E24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14:paraId="264A58D4" w14:textId="77777777" w:rsidR="00417ABF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em </w:t>
      </w:r>
      <w:proofErr w:type="spellStart"/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(A)</w:t>
      </w:r>
    </w:p>
    <w:p w14:paraId="0D3E7EF5" w14:textId="77777777" w:rsidR="007913CC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Ist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Corrento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 curto-circuito de módulo fotovoltaico em </w:t>
      </w:r>
      <w:proofErr w:type="spellStart"/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(A)</w:t>
      </w:r>
    </w:p>
    <w:p w14:paraId="31992A7D" w14:textId="77777777" w:rsidR="00417ABF" w:rsidRPr="00097E8D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kW: </w:t>
      </w:r>
      <w:proofErr w:type="gramStart"/>
      <w:r w:rsidRPr="00097E8D">
        <w:rPr>
          <w:rFonts w:ascii="Arial" w:hAnsi="Arial" w:cs="Arial"/>
          <w:color w:val="000000"/>
          <w:sz w:val="20"/>
          <w:szCs w:val="20"/>
          <w:lang w:val="en-US"/>
        </w:rPr>
        <w:t>kilo-watt</w:t>
      </w:r>
      <w:proofErr w:type="gramEnd"/>
    </w:p>
    <w:p w14:paraId="5BFFBAB3" w14:textId="77777777" w:rsidR="00417ABF" w:rsidRPr="00097E8D" w:rsidRDefault="00B61288" w:rsidP="00417AB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</w:t>
      </w:r>
      <w:proofErr w:type="spellEnd"/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: </w:t>
      </w:r>
      <w:proofErr w:type="gramStart"/>
      <w:r w:rsidRPr="00097E8D">
        <w:rPr>
          <w:rFonts w:ascii="Arial" w:hAnsi="Arial" w:cs="Arial"/>
          <w:color w:val="000000"/>
          <w:sz w:val="20"/>
          <w:szCs w:val="20"/>
          <w:lang w:val="en-US"/>
        </w:rPr>
        <w:t>kilo-watt</w:t>
      </w:r>
      <w:proofErr w:type="gramEnd"/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097E8D">
        <w:rPr>
          <w:rFonts w:ascii="Arial" w:hAnsi="Arial" w:cs="Arial"/>
          <w:color w:val="000000"/>
          <w:sz w:val="20"/>
          <w:szCs w:val="20"/>
          <w:lang w:val="en-US"/>
        </w:rPr>
        <w:t>pico</w:t>
      </w:r>
      <w:proofErr w:type="spellEnd"/>
    </w:p>
    <w:p w14:paraId="7CAA5531" w14:textId="77777777" w:rsidR="00417ABF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kWh: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kilo-watt-hora</w:t>
      </w:r>
      <w:proofErr w:type="spellEnd"/>
    </w:p>
    <w:p w14:paraId="2D9335C8" w14:textId="77777777" w:rsidR="00417ABF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MicroGD</w:t>
      </w:r>
      <w:proofErr w:type="spellEnd"/>
      <w:r>
        <w:rPr>
          <w:rFonts w:ascii="Arial" w:hAnsi="Arial" w:cs="Arial"/>
          <w:color w:val="000000"/>
          <w:sz w:val="20"/>
          <w:szCs w:val="20"/>
        </w:rPr>
        <w:t>: Microgeração distribuída</w:t>
      </w:r>
    </w:p>
    <w:p w14:paraId="0383129A" w14:textId="77777777" w:rsidR="008B4467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14:paraId="566D425C" w14:textId="77777777" w:rsidR="007913CC" w:rsidRPr="00132488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14:paraId="3897A7E7" w14:textId="77777777" w:rsidR="00650DF9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14:paraId="2D1112A6" w14:textId="77777777" w:rsidR="007913CC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14:paraId="030539F5" w14:textId="77777777" w:rsidR="007913CC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PR: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Pára-raio</w:t>
      </w:r>
      <w:proofErr w:type="spellEnd"/>
    </w:p>
    <w:p w14:paraId="7A8D22B3" w14:textId="77777777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14:paraId="13791DCD" w14:textId="77777777" w:rsidR="005C7FA3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14:paraId="2878F3C0" w14:textId="77777777" w:rsidR="00650DF9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14:paraId="432BE205" w14:textId="77777777" w:rsidR="00466866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14:paraId="058AA86C" w14:textId="77777777" w:rsidR="00053D37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14:paraId="336BD91A" w14:textId="77777777" w:rsidR="00053D37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14:paraId="4B74982E" w14:textId="77777777" w:rsidR="007913CC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14:paraId="52FEFF77" w14:textId="77777777" w:rsidR="007913CC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14:paraId="1B9B6182" w14:textId="77777777" w:rsidR="008168A0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14:paraId="32F87392" w14:textId="77777777" w:rsidR="007913CC" w:rsidRDefault="00B61288" w:rsidP="007913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14:paraId="00767C7D" w14:textId="77777777" w:rsidR="007913CC" w:rsidRDefault="00B61288" w:rsidP="00C5760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14:paraId="5C926FB8" w14:textId="77777777" w:rsidR="00132488" w:rsidRDefault="00B61288" w:rsidP="00C5760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Voc</w:t>
      </w:r>
      <w:proofErr w:type="spellEnd"/>
      <w:r>
        <w:rPr>
          <w:rFonts w:ascii="Arial" w:hAnsi="Arial" w:cs="Arial"/>
          <w:color w:val="000000"/>
          <w:sz w:val="20"/>
          <w:szCs w:val="20"/>
        </w:rPr>
        <w:t>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14:paraId="78D4DB67" w14:textId="77777777" w:rsidR="003849BA" w:rsidRDefault="003849BA" w:rsidP="00C5760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8F209DD" w14:textId="77777777" w:rsidR="004649D1" w:rsidRPr="00735E24" w:rsidRDefault="00B61288" w:rsidP="004649D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SUMÁRIO</w:t>
      </w:r>
    </w:p>
    <w:p w14:paraId="1871181D" w14:textId="77777777" w:rsidR="004649D1" w:rsidRPr="00735E24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45B6C62F" w14:textId="77777777" w:rsidR="004649D1" w:rsidRPr="00735E24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0FDDD504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41A90F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FF7D8B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7FEFDA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213411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D76105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B1C56B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EF9A73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04FBED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419E3E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860A6FC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F2F20D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93CDB20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EAF44F3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4F4EE87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36F7921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86906D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5F6A3B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E7B41F5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99E3CC1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68D8F69" w14:textId="77777777" w:rsidR="00F93DE0" w:rsidRPr="00F93DE0" w:rsidRDefault="00B61288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FC353B5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36F392C" w14:textId="77777777" w:rsidR="00F93DE0" w:rsidRPr="00F93DE0" w:rsidRDefault="00B61288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F10E8C" w14:textId="77777777" w:rsidR="00F93DE0" w:rsidRDefault="00B61288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6C7E83A" w14:textId="77777777" w:rsidR="004649D1" w:rsidRPr="00735E24" w:rsidRDefault="00B61288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14:paraId="5E24CAF7" w14:textId="77777777" w:rsidR="004649D1" w:rsidRPr="00735E24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448B5406" w14:textId="77777777" w:rsidR="004649D1" w:rsidRPr="00735E24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="004649D1" w:rsidRPr="00735E24" w:rsidSect="00097E8D">
          <w:footerReference w:type="default" r:id="rId12"/>
          <w:pgSz w:w="11906" w:h="16838"/>
          <w:pgMar w:top="1276" w:right="1133" w:bottom="993" w:left="1418" w:header="708" w:footer="708" w:gutter="0"/>
          <w:cols w:space="708"/>
          <w:docGrid w:linePitch="360"/>
        </w:sectPr>
      </w:pPr>
    </w:p>
    <w:p w14:paraId="30235268" w14:textId="77777777" w:rsidR="00466866" w:rsidRPr="00735E24" w:rsidRDefault="00B61288" w:rsidP="004829C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0" w:name="_Toc176534157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OBJETIVO</w:t>
      </w:r>
      <w:bookmarkEnd w:id="0"/>
    </w:p>
    <w:p w14:paraId="561D2CA8" w14:textId="4FC58ADC" w:rsidR="000A1CC7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O presente </w:t>
      </w:r>
      <w:r w:rsidR="005D24E7" w:rsidRPr="00735E24">
        <w:rPr>
          <w:rFonts w:ascii="Arial" w:hAnsi="Arial" w:cs="Arial"/>
          <w:color w:val="000000"/>
          <w:sz w:val="20"/>
          <w:szCs w:val="20"/>
        </w:rPr>
        <w:t>memorial técnico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tem como objetivo apresentar</w:t>
      </w:r>
      <w:r w:rsidR="005D24E7" w:rsidRPr="00735E24">
        <w:rPr>
          <w:rFonts w:ascii="Arial" w:hAnsi="Arial" w:cs="Arial"/>
          <w:color w:val="000000"/>
          <w:sz w:val="20"/>
          <w:szCs w:val="20"/>
        </w:rPr>
        <w:t xml:space="preserve"> a metodologia utilizada para elaboração e apresentação</w:t>
      </w:r>
      <w:r w:rsidR="004E3B7C" w:rsidRPr="00735E24">
        <w:rPr>
          <w:rFonts w:ascii="Arial" w:hAnsi="Arial" w:cs="Arial"/>
          <w:color w:val="000000"/>
          <w:sz w:val="20"/>
          <w:szCs w:val="20"/>
        </w:rPr>
        <w:t xml:space="preserve"> à </w:t>
      </w:r>
      <w:r w:rsidR="00114CF4" w:rsidRPr="00114CF4">
        <w:rPr>
          <w:rFonts w:ascii="Arial" w:hAnsi="Arial" w:cs="Arial"/>
          <w:sz w:val="20"/>
          <w:szCs w:val="20"/>
        </w:rPr>
        <w:t>EQUATORIOAL GOIAS</w:t>
      </w:r>
      <w:r w:rsidR="005D24E7" w:rsidRPr="00114CF4">
        <w:rPr>
          <w:rFonts w:ascii="Arial" w:hAnsi="Arial" w:cs="Arial"/>
          <w:sz w:val="20"/>
          <w:szCs w:val="20"/>
        </w:rPr>
        <w:t xml:space="preserve">, </w:t>
      </w:r>
      <w:r w:rsidR="004E3B7C" w:rsidRPr="00735E24">
        <w:rPr>
          <w:rFonts w:ascii="Arial" w:hAnsi="Arial" w:cs="Arial"/>
          <w:color w:val="000000"/>
          <w:sz w:val="20"/>
          <w:szCs w:val="20"/>
        </w:rPr>
        <w:t xml:space="preserve">dos documentos mínimos necessários, </w:t>
      </w:r>
      <w:r w:rsidR="005D24E7" w:rsidRPr="00735E24">
        <w:rPr>
          <w:rFonts w:ascii="Arial" w:hAnsi="Arial" w:cs="Arial"/>
          <w:color w:val="000000"/>
          <w:sz w:val="20"/>
          <w:szCs w:val="20"/>
        </w:rPr>
        <w:t>em conformidade com a REN 482, co</w:t>
      </w:r>
      <w:r w:rsidR="004E3B7C" w:rsidRPr="00735E24">
        <w:rPr>
          <w:rFonts w:ascii="Arial" w:hAnsi="Arial" w:cs="Arial"/>
          <w:color w:val="000000"/>
          <w:sz w:val="20"/>
          <w:szCs w:val="20"/>
        </w:rPr>
        <w:t>m</w:t>
      </w:r>
      <w:r w:rsidR="00CA6AE9">
        <w:rPr>
          <w:rFonts w:ascii="Arial" w:hAnsi="Arial" w:cs="Arial"/>
          <w:color w:val="000000"/>
          <w:sz w:val="20"/>
          <w:szCs w:val="20"/>
        </w:rPr>
        <w:t xml:space="preserve"> o PRODIST Módulo 3 secção 3.7, </w:t>
      </w:r>
      <w:r w:rsidR="005D24E7" w:rsidRPr="00735E24">
        <w:rPr>
          <w:rFonts w:ascii="Arial" w:hAnsi="Arial" w:cs="Arial"/>
          <w:color w:val="000000"/>
          <w:sz w:val="20"/>
          <w:szCs w:val="20"/>
        </w:rPr>
        <w:t>com a NT.020</w:t>
      </w:r>
      <w:r w:rsidR="004E3B7C" w:rsidRPr="00735E24">
        <w:rPr>
          <w:rFonts w:ascii="Arial" w:hAnsi="Arial" w:cs="Arial"/>
          <w:color w:val="000000"/>
          <w:sz w:val="20"/>
          <w:szCs w:val="20"/>
        </w:rPr>
        <w:t xml:space="preserve"> e com as normas técnicas nacionais (ABNT</w:t>
      </w:r>
      <w:r w:rsidR="00981143" w:rsidRPr="00735E24">
        <w:rPr>
          <w:rFonts w:ascii="Arial" w:hAnsi="Arial" w:cs="Arial"/>
          <w:color w:val="000000"/>
          <w:sz w:val="20"/>
          <w:szCs w:val="20"/>
        </w:rPr>
        <w:t>) ou internacionais (europeia e americana</w:t>
      </w:r>
      <w:r w:rsidR="004E3B7C" w:rsidRPr="00735E24">
        <w:rPr>
          <w:rFonts w:ascii="Arial" w:hAnsi="Arial" w:cs="Arial"/>
          <w:color w:val="000000"/>
          <w:sz w:val="20"/>
          <w:szCs w:val="20"/>
        </w:rPr>
        <w:t>)</w:t>
      </w:r>
      <w:r w:rsidR="00C7286E" w:rsidRPr="00735E24">
        <w:rPr>
          <w:rFonts w:ascii="Arial" w:hAnsi="Arial" w:cs="Arial"/>
          <w:color w:val="000000"/>
          <w:sz w:val="20"/>
          <w:szCs w:val="20"/>
        </w:rPr>
        <w:t xml:space="preserve">, para </w:t>
      </w:r>
      <w:r w:rsidR="00981143" w:rsidRPr="00735E24">
        <w:rPr>
          <w:rFonts w:ascii="Arial" w:hAnsi="Arial" w:cs="Arial"/>
          <w:b/>
          <w:color w:val="000000"/>
          <w:sz w:val="20"/>
          <w:szCs w:val="20"/>
        </w:rPr>
        <w:t>SOLICITAÇÃO DO</w:t>
      </w:r>
      <w:r w:rsidR="00C7286E" w:rsidRPr="00735E24">
        <w:rPr>
          <w:rFonts w:ascii="Arial" w:hAnsi="Arial" w:cs="Arial"/>
          <w:color w:val="000000"/>
          <w:sz w:val="20"/>
          <w:szCs w:val="20"/>
        </w:rPr>
        <w:t xml:space="preserve"> </w:t>
      </w:r>
      <w:r w:rsidR="00C7286E" w:rsidRPr="00735E24">
        <w:rPr>
          <w:rFonts w:ascii="Arial" w:hAnsi="Arial" w:cs="Arial"/>
          <w:b/>
          <w:color w:val="000000"/>
          <w:sz w:val="20"/>
          <w:szCs w:val="20"/>
        </w:rPr>
        <w:t>PARECER DE ACESSO</w:t>
      </w:r>
      <w:r w:rsidR="005D24E7" w:rsidRPr="00735E24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de uma </w:t>
      </w:r>
      <w:r w:rsidR="00981143" w:rsidRPr="00735E24">
        <w:rPr>
          <w:rFonts w:ascii="Arial" w:hAnsi="Arial" w:cs="Arial"/>
          <w:color w:val="000000"/>
          <w:sz w:val="20"/>
          <w:szCs w:val="20"/>
        </w:rPr>
        <w:t>m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icrogeração </w:t>
      </w:r>
      <w:r w:rsidR="00981143" w:rsidRPr="00735E24">
        <w:rPr>
          <w:rFonts w:ascii="Arial" w:hAnsi="Arial" w:cs="Arial"/>
          <w:color w:val="000000"/>
          <w:sz w:val="20"/>
          <w:szCs w:val="20"/>
        </w:rPr>
        <w:t>d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istribuída </w:t>
      </w:r>
      <w:r w:rsidR="00451DEC">
        <w:rPr>
          <w:rFonts w:ascii="Arial" w:hAnsi="Arial" w:cs="Arial"/>
          <w:color w:val="000000"/>
          <w:sz w:val="20"/>
          <w:szCs w:val="20"/>
        </w:rPr>
        <w:t>conectada</w:t>
      </w:r>
      <w:r w:rsidR="00451DEC" w:rsidRPr="00735E24">
        <w:rPr>
          <w:rFonts w:ascii="Arial" w:hAnsi="Arial" w:cs="Arial"/>
          <w:color w:val="000000"/>
          <w:sz w:val="20"/>
          <w:szCs w:val="20"/>
        </w:rPr>
        <w:t xml:space="preserve"> à rede </w:t>
      </w:r>
      <w:r w:rsidR="00451DEC">
        <w:rPr>
          <w:rFonts w:ascii="Arial" w:hAnsi="Arial" w:cs="Arial"/>
          <w:color w:val="000000"/>
          <w:sz w:val="20"/>
          <w:szCs w:val="20"/>
        </w:rPr>
        <w:t xml:space="preserve">de distribuição </w:t>
      </w:r>
      <w:r w:rsidR="00451DEC" w:rsidRPr="00735E24">
        <w:rPr>
          <w:rFonts w:ascii="Arial" w:hAnsi="Arial" w:cs="Arial"/>
          <w:color w:val="000000"/>
          <w:sz w:val="20"/>
          <w:szCs w:val="20"/>
        </w:rPr>
        <w:t>de energia</w:t>
      </w:r>
      <w:r w:rsidR="00451DEC">
        <w:rPr>
          <w:rFonts w:ascii="Arial" w:hAnsi="Arial" w:cs="Arial"/>
          <w:color w:val="000000"/>
          <w:sz w:val="20"/>
          <w:szCs w:val="20"/>
        </w:rPr>
        <w:t xml:space="preserve"> elétrica através </w:t>
      </w:r>
      <w:r w:rsidR="00981143" w:rsidRPr="00735E24">
        <w:rPr>
          <w:rFonts w:ascii="Arial" w:hAnsi="Arial" w:cs="Arial"/>
          <w:color w:val="000000"/>
          <w:sz w:val="20"/>
          <w:szCs w:val="20"/>
        </w:rPr>
        <w:t xml:space="preserve">sistema </w:t>
      </w:r>
      <w:r w:rsidR="00114CF4" w:rsidRPr="00114CF4">
        <w:rPr>
          <w:rFonts w:ascii="Arial" w:hAnsi="Arial" w:cs="Arial"/>
          <w:sz w:val="20"/>
          <w:szCs w:val="20"/>
        </w:rPr>
        <w:t>SOLAR FOTOVOLTAICO</w:t>
      </w:r>
      <w:r w:rsidR="00981143" w:rsidRPr="00114CF4">
        <w:rPr>
          <w:rFonts w:ascii="Arial" w:hAnsi="Arial" w:cs="Arial"/>
          <w:sz w:val="20"/>
          <w:szCs w:val="20"/>
        </w:rPr>
        <w:t xml:space="preserve"> </w:t>
      </w:r>
      <w:r w:rsidR="00911324" w:rsidRPr="00735E24">
        <w:rPr>
          <w:rFonts w:ascii="Arial" w:hAnsi="Arial" w:cs="Arial"/>
          <w:color w:val="000000"/>
          <w:sz w:val="20"/>
          <w:szCs w:val="20"/>
        </w:rPr>
        <w:t xml:space="preserve">de </w:t>
      </w:r>
      <w:r w:rsidR="00911324" w:rsidRPr="00CA6AE9">
        <w:rPr>
          <w:rFonts w:ascii="Arial" w:hAnsi="Arial" w:cs="Arial"/>
          <w:b/>
          <w:color w:val="FF0000"/>
          <w:sz w:val="20"/>
          <w:szCs w:val="20"/>
        </w:rPr>
        <w:t>XX</w:t>
      </w:r>
      <w:r w:rsidR="00451DEC">
        <w:rPr>
          <w:rFonts w:ascii="Arial" w:hAnsi="Arial" w:cs="Arial"/>
          <w:color w:val="000000"/>
          <w:sz w:val="20"/>
          <w:szCs w:val="20"/>
        </w:rPr>
        <w:t xml:space="preserve"> kW,</w:t>
      </w:r>
      <w:r w:rsidR="00911324" w:rsidRPr="00735E24">
        <w:rPr>
          <w:rFonts w:ascii="Arial" w:hAnsi="Arial" w:cs="Arial"/>
          <w:color w:val="000000"/>
          <w:sz w:val="20"/>
          <w:szCs w:val="20"/>
        </w:rPr>
        <w:t xml:space="preserve"> </w:t>
      </w:r>
      <w:r w:rsidR="00451DEC">
        <w:rPr>
          <w:rFonts w:ascii="Arial" w:hAnsi="Arial" w:cs="Arial"/>
          <w:sz w:val="20"/>
          <w:szCs w:val="20"/>
        </w:rPr>
        <w:t>composto por</w:t>
      </w:r>
      <w:r w:rsidR="00451DEC">
        <w:rPr>
          <w:rFonts w:ascii="Arial" w:hAnsi="Arial" w:cs="Arial"/>
          <w:color w:val="FF0000"/>
          <w:sz w:val="20"/>
          <w:szCs w:val="20"/>
        </w:rPr>
        <w:t xml:space="preserve"> [</w:t>
      </w:r>
      <w:r w:rsidR="00451DEC" w:rsidRPr="00451DEC">
        <w:rPr>
          <w:rFonts w:ascii="Arial" w:hAnsi="Arial" w:cs="Arial"/>
          <w:b/>
          <w:color w:val="FF0000"/>
          <w:sz w:val="20"/>
          <w:szCs w:val="20"/>
        </w:rPr>
        <w:t>informar a quantidade de geradores e inversores, se for o caso</w:t>
      </w:r>
      <w:r w:rsidR="00451DEC">
        <w:rPr>
          <w:rFonts w:ascii="Arial" w:hAnsi="Arial" w:cs="Arial"/>
          <w:color w:val="FF0000"/>
          <w:sz w:val="20"/>
          <w:szCs w:val="20"/>
        </w:rPr>
        <w:t>]</w:t>
      </w:r>
      <w:r w:rsidR="00451DEC">
        <w:rPr>
          <w:rFonts w:ascii="Arial" w:hAnsi="Arial" w:cs="Arial"/>
          <w:sz w:val="20"/>
          <w:szCs w:val="20"/>
        </w:rPr>
        <w:t xml:space="preserve">, </w:t>
      </w:r>
      <w:r w:rsidR="00451DEC" w:rsidRPr="00735E24">
        <w:rPr>
          <w:rFonts w:ascii="Arial" w:hAnsi="Arial" w:cs="Arial"/>
          <w:color w:val="000000"/>
          <w:sz w:val="20"/>
          <w:szCs w:val="20"/>
        </w:rPr>
        <w:t xml:space="preserve">caracterizado como </w:t>
      </w:r>
      <w:r w:rsidR="00451DEC" w:rsidRPr="00735E24">
        <w:rPr>
          <w:rFonts w:ascii="Arial" w:hAnsi="Arial" w:cs="Arial"/>
          <w:color w:val="FF0000"/>
          <w:sz w:val="20"/>
          <w:szCs w:val="20"/>
        </w:rPr>
        <w:t>[</w:t>
      </w:r>
      <w:r w:rsidR="00451DEC" w:rsidRPr="00CA6AE9">
        <w:rPr>
          <w:rFonts w:ascii="Arial" w:hAnsi="Arial" w:cs="Arial"/>
          <w:b/>
          <w:color w:val="FF0000"/>
          <w:sz w:val="20"/>
          <w:szCs w:val="20"/>
        </w:rPr>
        <w:t xml:space="preserve">individual, autoconsumo remoto, geração compartilhada ou </w:t>
      </w:r>
      <w:proofErr w:type="spellStart"/>
      <w:r w:rsidR="00451DEC" w:rsidRPr="00CA6AE9">
        <w:rPr>
          <w:rFonts w:ascii="Arial" w:hAnsi="Arial" w:cs="Arial"/>
          <w:b/>
          <w:color w:val="FF0000"/>
          <w:sz w:val="20"/>
          <w:szCs w:val="20"/>
        </w:rPr>
        <w:t>emuc</w:t>
      </w:r>
      <w:proofErr w:type="spellEnd"/>
      <w:r w:rsidR="00451DEC" w:rsidRPr="00735E24">
        <w:rPr>
          <w:rFonts w:ascii="Arial" w:hAnsi="Arial" w:cs="Arial"/>
          <w:color w:val="FF0000"/>
          <w:sz w:val="20"/>
          <w:szCs w:val="20"/>
        </w:rPr>
        <w:t>]</w:t>
      </w:r>
      <w:r w:rsidR="00981143" w:rsidRPr="00735E24">
        <w:rPr>
          <w:rFonts w:ascii="Arial" w:hAnsi="Arial" w:cs="Arial"/>
          <w:color w:val="000000"/>
          <w:sz w:val="20"/>
          <w:szCs w:val="20"/>
        </w:rPr>
        <w:t>.</w:t>
      </w:r>
    </w:p>
    <w:p w14:paraId="384710CF" w14:textId="77777777" w:rsidR="00C51499" w:rsidRPr="00735E24" w:rsidRDefault="00B61288" w:rsidP="004829C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" w:name="_Toc176534158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="009B5AA1" w:rsidRPr="00735E24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="004B5940"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14:paraId="195C9EA2" w14:textId="2719FEB1" w:rsidR="00C51499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="000A2015" w:rsidRPr="00735E24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="000A2015" w:rsidRPr="00735E24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="003B6873" w:rsidRPr="00735E24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="003B6873" w:rsidRPr="00114CF4">
        <w:rPr>
          <w:rFonts w:ascii="Arial" w:hAnsi="Arial" w:cs="Arial"/>
          <w:sz w:val="20"/>
          <w:szCs w:val="20"/>
        </w:rPr>
        <w:t xml:space="preserve">(o) </w:t>
      </w:r>
      <w:r w:rsidR="00114CF4" w:rsidRPr="00114CF4">
        <w:rPr>
          <w:rFonts w:ascii="Arial" w:hAnsi="Arial" w:cs="Arial"/>
          <w:sz w:val="20"/>
          <w:szCs w:val="20"/>
        </w:rPr>
        <w:t>GOIÁS</w:t>
      </w:r>
      <w:r w:rsidR="003B6873" w:rsidRPr="00114CF4">
        <w:rPr>
          <w:rFonts w:ascii="Arial" w:hAnsi="Arial" w:cs="Arial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="006724BE" w:rsidRPr="00735E24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14:paraId="113E60A1" w14:textId="77777777" w:rsidR="00574546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14:paraId="210DC7AC" w14:textId="77777777" w:rsidR="00257FF9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14:paraId="28B1DA64" w14:textId="77777777" w:rsidR="00257FF9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14:paraId="4A13FE0D" w14:textId="77777777" w:rsidR="00574546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="00257FF9" w:rsidRPr="00735E24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="000A2015" w:rsidRPr="00735E24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="000A2015" w:rsidRPr="00735E24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14:paraId="7C061CC0" w14:textId="77777777" w:rsidR="006B734E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14:paraId="1189DE66" w14:textId="77777777" w:rsidR="006B734E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NBR IEC 62116: Procedimento de Ensaio de </w:t>
      </w:r>
      <w:proofErr w:type="spellStart"/>
      <w:r w:rsidRPr="00735E24">
        <w:rPr>
          <w:rFonts w:ascii="Arial" w:hAnsi="Arial" w:cs="Arial"/>
          <w:color w:val="000000"/>
          <w:sz w:val="20"/>
          <w:szCs w:val="20"/>
        </w:rPr>
        <w:t>Anti-ilhamento</w:t>
      </w:r>
      <w:proofErr w:type="spellEnd"/>
      <w:r w:rsidRPr="00735E24">
        <w:rPr>
          <w:rFonts w:ascii="Arial" w:hAnsi="Arial" w:cs="Arial"/>
          <w:color w:val="000000"/>
          <w:sz w:val="20"/>
          <w:szCs w:val="20"/>
        </w:rPr>
        <w:t xml:space="preserve"> para Inversores de Sistemas Fotovoltaicos Conectados à Rede Elétrica.</w:t>
      </w:r>
    </w:p>
    <w:p w14:paraId="7125B137" w14:textId="77777777" w:rsidR="006724BE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proofErr w:type="gramStart"/>
      <w:r w:rsidRPr="00735E24">
        <w:rPr>
          <w:rFonts w:ascii="Arial" w:hAnsi="Arial" w:cs="Arial"/>
          <w:color w:val="000000"/>
          <w:sz w:val="20"/>
          <w:szCs w:val="20"/>
        </w:rPr>
        <w:t>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="00376AD8" w:rsidRPr="00735E24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</w:t>
      </w:r>
      <w:proofErr w:type="gramEnd"/>
      <w:r w:rsidRPr="00735E24">
        <w:rPr>
          <w:rFonts w:ascii="Arial" w:hAnsi="Arial" w:cs="Arial"/>
          <w:color w:val="000000"/>
          <w:sz w:val="20"/>
          <w:szCs w:val="20"/>
        </w:rPr>
        <w:t>.Normas e Padrões</w:t>
      </w:r>
      <w:r w:rsidR="00C7286E" w:rsidRPr="00735E24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="006B734E" w:rsidRPr="00735E24">
        <w:rPr>
          <w:rFonts w:ascii="Arial" w:hAnsi="Arial" w:cs="Arial"/>
          <w:color w:val="000000"/>
          <w:sz w:val="20"/>
          <w:szCs w:val="20"/>
        </w:rPr>
        <w:t>.</w:t>
      </w:r>
    </w:p>
    <w:p w14:paraId="4E0C73BB" w14:textId="77777777" w:rsidR="00C5143F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proofErr w:type="gramStart"/>
      <w:r w:rsidRPr="00735E24">
        <w:rPr>
          <w:rFonts w:ascii="Arial" w:hAnsi="Arial" w:cs="Arial"/>
          <w:color w:val="000000"/>
          <w:sz w:val="20"/>
          <w:szCs w:val="20"/>
        </w:rPr>
        <w:t>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</w:t>
      </w:r>
      <w:proofErr w:type="gramEnd"/>
      <w:r w:rsidRPr="00735E24">
        <w:rPr>
          <w:rFonts w:ascii="Arial" w:hAnsi="Arial" w:cs="Arial"/>
          <w:color w:val="000000"/>
          <w:sz w:val="20"/>
          <w:szCs w:val="20"/>
        </w:rPr>
        <w:t>.Normas e Padrões</w:t>
      </w:r>
      <w:r w:rsidR="003E5285" w:rsidRPr="00735E24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="000A2015" w:rsidRPr="00735E24">
        <w:rPr>
          <w:rFonts w:ascii="Arial" w:hAnsi="Arial" w:cs="Arial"/>
          <w:color w:val="000000"/>
          <w:sz w:val="20"/>
          <w:szCs w:val="20"/>
        </w:rPr>
        <w:t>.</w:t>
      </w:r>
    </w:p>
    <w:p w14:paraId="4EC0A460" w14:textId="77777777" w:rsidR="00CA6AE9" w:rsidRPr="00735E24" w:rsidRDefault="00B61288" w:rsidP="00CA6AE9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proofErr w:type="gramStart"/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</w:t>
      </w:r>
      <w:proofErr w:type="gramEnd"/>
      <w:r w:rsidRPr="00CA6AE9">
        <w:rPr>
          <w:rFonts w:ascii="Arial" w:hAnsi="Arial" w:cs="Arial"/>
          <w:color w:val="000000"/>
          <w:sz w:val="20"/>
          <w:szCs w:val="20"/>
        </w:rPr>
        <w:t>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4F6ECFBD" w14:textId="77777777" w:rsidR="006B734E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14:paraId="69246FD5" w14:textId="77777777" w:rsidR="00C51499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14:paraId="35E326FB" w14:textId="77777777" w:rsidR="003F49DE" w:rsidRPr="00735E24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14:paraId="665B3489" w14:textId="77777777" w:rsidR="003F49DE" w:rsidRDefault="00B61288" w:rsidP="004829CD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14:paraId="53FB654D" w14:textId="77777777" w:rsidR="003037FC" w:rsidRDefault="003037FC" w:rsidP="003037F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6E6A2CA3" w14:textId="77777777" w:rsidR="003037FC" w:rsidRPr="003037FC" w:rsidRDefault="003037FC" w:rsidP="003037F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7A3F581B" w14:textId="77777777" w:rsidR="000A1CC7" w:rsidRPr="00735E24" w:rsidRDefault="00B61288" w:rsidP="004829C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2" w:name="_Toc176534159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DADOS DA UNIDADE CONSUMIDORA</w:t>
      </w:r>
      <w:bookmarkEnd w:id="2"/>
    </w:p>
    <w:p w14:paraId="6B23FD6A" w14:textId="77777777" w:rsidR="004E3B7C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</w:p>
    <w:p w14:paraId="5EBDC437" w14:textId="77777777" w:rsidR="00E36A20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</w:p>
    <w:p w14:paraId="311D63CC" w14:textId="77777777" w:rsidR="000A1CC7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Nome do </w:t>
      </w:r>
      <w:r w:rsidR="00911324">
        <w:rPr>
          <w:rFonts w:ascii="Arial" w:hAnsi="Arial" w:cs="Arial"/>
          <w:color w:val="000000"/>
          <w:sz w:val="20"/>
          <w:szCs w:val="20"/>
        </w:rPr>
        <w:t>Titular da C</w:t>
      </w:r>
      <w:r w:rsidR="00C51499" w:rsidRPr="00735E24">
        <w:rPr>
          <w:rFonts w:ascii="Arial" w:hAnsi="Arial" w:cs="Arial"/>
          <w:color w:val="000000"/>
          <w:sz w:val="20"/>
          <w:szCs w:val="20"/>
        </w:rPr>
        <w:t>C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0A2015"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14:paraId="4F8A5F93" w14:textId="77777777" w:rsidR="000A1CC7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Endereço</w:t>
      </w:r>
      <w:r w:rsidR="004E3B7C" w:rsidRPr="00735E24">
        <w:rPr>
          <w:rFonts w:ascii="Arial" w:hAnsi="Arial" w:cs="Arial"/>
          <w:color w:val="000000"/>
          <w:sz w:val="20"/>
          <w:szCs w:val="20"/>
        </w:rPr>
        <w:t xml:space="preserve"> Completo:</w:t>
      </w:r>
    </w:p>
    <w:p w14:paraId="0A817BC6" w14:textId="77777777" w:rsidR="00251F22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</w:p>
    <w:p w14:paraId="24760797" w14:textId="77777777" w:rsidR="00C51499" w:rsidRPr="00735E24" w:rsidRDefault="00B61288" w:rsidP="004829CD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Coordenadas </w:t>
      </w:r>
      <w:proofErr w:type="spellStart"/>
      <w:r w:rsidRPr="00735E24">
        <w:rPr>
          <w:rFonts w:ascii="Arial" w:hAnsi="Arial" w:cs="Arial"/>
          <w:color w:val="000000"/>
          <w:sz w:val="20"/>
          <w:szCs w:val="20"/>
        </w:rPr>
        <w:t>georrefenciadas</w:t>
      </w:r>
      <w:proofErr w:type="spellEnd"/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14:paraId="5F0DE938" w14:textId="77777777" w:rsidR="004E3B7C" w:rsidRPr="00735E24" w:rsidRDefault="00B61288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4989147F" wp14:editId="2AE41FFC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35591" w14:textId="77777777" w:rsidR="003717D7" w:rsidRPr="003E5285" w:rsidRDefault="00B61288" w:rsidP="00C51499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3E5285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 xml:space="preserve">INSERIR NESTA CAIXA DE TEXTO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A PLANTA DE SITUAÇÃO INDICANDO A LOCALIZAÇÃO DA UNIDADE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>
              <v:shapetype w14:anchorId="4989147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14:paraId="5C235591" w14:textId="77777777" w:rsidR="003717D7" w:rsidRPr="003E5285" w:rsidRDefault="00B61288" w:rsidP="00C51499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 w:rsidRPr="003E5285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 xml:space="preserve">INSERIR NESTA CAIXA DE TEXTO </w:t>
                      </w:r>
                      <w: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A PLANTA DE SITUAÇÃO INDICANDO A LOCALIZAÇÃO DA UNIDADE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B9007B" w14:textId="77777777" w:rsidR="00B330B4" w:rsidRDefault="00B6128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14:paraId="5B54412E" w14:textId="77777777" w:rsidR="00445428" w:rsidRPr="00735E24" w:rsidRDefault="00B61288" w:rsidP="00445428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3" w:name="_Toc17653416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14:paraId="4A555B06" w14:textId="77777777" w:rsidR="00445428" w:rsidRPr="00217A88" w:rsidRDefault="00B61288" w:rsidP="00097E8D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8D42A5" w14:paraId="09E19C62" w14:textId="77777777" w:rsidTr="00445428">
        <w:trPr>
          <w:trHeight w:val="508"/>
          <w:jc w:val="center"/>
        </w:trPr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91E2C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B6A25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7EFBE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93E43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A76E3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 = (A*</w:t>
            </w:r>
            <w:proofErr w:type="gramStart"/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B)/</w:t>
            </w:r>
            <w:proofErr w:type="gramEnd"/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1000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3B47E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[D]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43788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[E = C/D]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73078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[F]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F4293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 xml:space="preserve">[G = </w:t>
            </w:r>
            <w:proofErr w:type="spellStart"/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CxF</w:t>
            </w:r>
            <w:proofErr w:type="spellEnd"/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DD3FB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 xml:space="preserve">[H = </w:t>
            </w:r>
            <w:proofErr w:type="spellStart"/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ExF</w:t>
            </w:r>
            <w:proofErr w:type="spellEnd"/>
            <w:r w:rsidRPr="00F300B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</w:tr>
      <w:tr w:rsidR="008D42A5" w14:paraId="7110B66E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913E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C3BA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9A094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233F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081A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A548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9CB1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D12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3931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DAFD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0CDE13A8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391A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65DC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523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8C13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8791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B921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FA76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55B8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213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E5118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47E7052B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4BC9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2EAC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C7E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2F38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5A9F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5F81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B6D4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B743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52EE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5291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73966420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E0EF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143D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38F3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9956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5969E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EB1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A93F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B56E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A70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E84B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107C8A2D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C254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FBBC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3EC8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4ECA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789B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A795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E9664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C374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0393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FB7D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0F953C20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D968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452AB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4489B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23E0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22C3E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82BF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ED8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57BB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6E8C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1CEBF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2A9B48A8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3F7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06A2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5994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538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D18C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218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ED0FE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48CC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93C0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FD56B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2A4E20B8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F264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B618E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A6B8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C56C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A4C1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4E32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ADA6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9AB1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45224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4FF3F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1A503A2B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A073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390B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2834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543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5A8A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322D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CAA1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4E96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9DF3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61F6B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4D650D31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4457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A72E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7AF83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4FE1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4BFD4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FEB14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A278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BF210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21F3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52F5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66A8E91F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7F7AE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5A7C1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14CE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0708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96B0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C5ED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096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900E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445C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5D569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57E57614" w14:textId="77777777" w:rsidTr="00445428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42B24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7FEF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F90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9B32C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B529D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D0A4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03D4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CA84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1C9C6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E67A0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8D42A5" w14:paraId="35FAF0BC" w14:textId="77777777" w:rsidTr="00445428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FB4E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CFC3B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413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D13F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C430B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4B8B7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F1568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4F0DA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8AC45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59B12" w14:textId="77777777" w:rsidR="00445428" w:rsidRPr="00F300B4" w:rsidRDefault="00B61288" w:rsidP="004454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14:paraId="76F2250D" w14:textId="77777777" w:rsidR="003037FC" w:rsidRDefault="003037FC" w:rsidP="003037FC"/>
    <w:p w14:paraId="42844BE0" w14:textId="77777777" w:rsidR="003037FC" w:rsidRPr="003037FC" w:rsidRDefault="003037FC" w:rsidP="003037FC"/>
    <w:p w14:paraId="685F966E" w14:textId="77777777" w:rsidR="00735E24" w:rsidRPr="00735E24" w:rsidRDefault="00B61288" w:rsidP="004829C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4" w:name="_Toc17653416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PADRÃO DE ENTRADA</w:t>
      </w:r>
      <w:bookmarkEnd w:id="4"/>
    </w:p>
    <w:p w14:paraId="361AF3CC" w14:textId="77777777" w:rsidR="00F356FB" w:rsidRDefault="00B61288" w:rsidP="004829C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5" w:name="_Toc176534162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14:paraId="430799EC" w14:textId="77777777" w:rsidR="00F356FB" w:rsidRPr="00F356FB" w:rsidRDefault="00B61288" w:rsidP="00F356FB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="00805312" w:rsidRP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="00805312" w:rsidRP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 w:rsidRPr="00946A2F">
        <w:rPr>
          <w:rFonts w:ascii="Arial" w:hAnsi="Arial" w:cs="Arial"/>
          <w:color w:val="FF0000"/>
          <w:sz w:val="20"/>
          <w:szCs w:val="20"/>
        </w:rPr>
        <w:t>[monofásico, bifásico, trifásico]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à </w:t>
      </w:r>
      <w:r w:rsidR="00805312" w:rsidRPr="00946A2F">
        <w:rPr>
          <w:rFonts w:ascii="Arial" w:hAnsi="Arial" w:cs="Arial"/>
          <w:color w:val="FF0000"/>
          <w:sz w:val="20"/>
          <w:szCs w:val="20"/>
        </w:rPr>
        <w:t>[dois, três, quatro]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="00805312" w:rsidRPr="00946A2F">
        <w:rPr>
          <w:rFonts w:ascii="Arial" w:hAnsi="Arial" w:cs="Arial"/>
          <w:color w:val="FF0000"/>
          <w:sz w:val="20"/>
          <w:szCs w:val="20"/>
        </w:rPr>
        <w:t>[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um, </w:t>
      </w:r>
      <w:r w:rsidR="00805312" w:rsidRPr="00946A2F">
        <w:rPr>
          <w:rFonts w:ascii="Arial" w:hAnsi="Arial" w:cs="Arial"/>
          <w:color w:val="FF0000"/>
          <w:sz w:val="20"/>
          <w:szCs w:val="20"/>
        </w:rPr>
        <w:t>dois, três]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XXX </w:t>
      </w:r>
      <w:r w:rsidR="00805312" w:rsidRPr="00805312">
        <w:rPr>
          <w:rFonts w:ascii="Arial" w:hAnsi="Arial" w:cs="Arial"/>
          <w:color w:val="000000"/>
          <w:sz w:val="20"/>
          <w:szCs w:val="20"/>
        </w:rPr>
        <w:t>mm</w:t>
      </w:r>
      <w:r w:rsidR="00805312" w:rsidRP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XXX </w:t>
      </w:r>
      <w:r w:rsidR="00805312" w:rsidRPr="00805312">
        <w:rPr>
          <w:rFonts w:ascii="Arial" w:hAnsi="Arial" w:cs="Arial"/>
          <w:color w:val="000000"/>
          <w:sz w:val="20"/>
          <w:szCs w:val="20"/>
        </w:rPr>
        <w:t>mm</w:t>
      </w:r>
      <w:r w:rsidR="00805312" w:rsidRP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="00805312" w:rsidRPr="00946A2F">
        <w:rPr>
          <w:rFonts w:ascii="Arial" w:hAnsi="Arial" w:cs="Arial"/>
          <w:color w:val="FF0000"/>
          <w:sz w:val="20"/>
          <w:szCs w:val="20"/>
        </w:rPr>
        <w:t>[</w:t>
      </w:r>
      <w:r w:rsidR="00805312" w:rsidRPr="00AC5CD6">
        <w:rPr>
          <w:rFonts w:ascii="Arial" w:hAnsi="Arial" w:cs="Arial"/>
          <w:b/>
          <w:color w:val="FF0000"/>
          <w:sz w:val="20"/>
          <w:szCs w:val="20"/>
        </w:rPr>
        <w:t>380, 220, 127</w:t>
      </w:r>
      <w:r w:rsidR="00805312" w:rsidRPr="00946A2F">
        <w:rPr>
          <w:rFonts w:ascii="Arial" w:hAnsi="Arial" w:cs="Arial"/>
          <w:color w:val="FF0000"/>
          <w:sz w:val="20"/>
          <w:szCs w:val="20"/>
        </w:rPr>
        <w:t>]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 w:rsidRP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="00805312" w:rsidRP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="00805312" w:rsidRPr="00805312">
        <w:rPr>
          <w:rFonts w:ascii="Arial" w:hAnsi="Arial" w:cs="Arial"/>
          <w:color w:val="000000"/>
          <w:sz w:val="20"/>
          <w:szCs w:val="20"/>
        </w:rPr>
        <w:t xml:space="preserve"> rede aérea/subterrânea de distribuição secundária da EQUATORIAL ENERGIA no estado de(o) </w:t>
      </w:r>
      <w:r w:rsidR="00805312" w:rsidRPr="00805312">
        <w:rPr>
          <w:rFonts w:ascii="Arial" w:hAnsi="Arial" w:cs="Arial"/>
          <w:color w:val="FF0000"/>
          <w:sz w:val="20"/>
          <w:szCs w:val="20"/>
        </w:rPr>
        <w:t>[</w:t>
      </w:r>
      <w:r w:rsidR="00805312" w:rsidRPr="00445428">
        <w:rPr>
          <w:rFonts w:ascii="Arial" w:hAnsi="Arial" w:cs="Arial"/>
          <w:b/>
          <w:color w:val="FF0000"/>
          <w:sz w:val="20"/>
          <w:szCs w:val="20"/>
        </w:rPr>
        <w:t>NOME DO ESTADO</w:t>
      </w:r>
      <w:r w:rsidR="00805312" w:rsidRPr="00805312">
        <w:rPr>
          <w:rFonts w:ascii="Arial" w:hAnsi="Arial" w:cs="Arial"/>
          <w:color w:val="FF0000"/>
          <w:sz w:val="20"/>
          <w:szCs w:val="20"/>
        </w:rPr>
        <w:t>]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14:paraId="15A8D126" w14:textId="77777777" w:rsidR="00946A2F" w:rsidRDefault="00B61288" w:rsidP="004829C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6" w:name="_Toc176534163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14:paraId="086C4D30" w14:textId="77777777" w:rsidR="00946A2F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</w:t>
      </w:r>
      <w:proofErr w:type="gramStart"/>
      <w:r w:rsidR="00CC22F2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</w:t>
      </w:r>
      <w:proofErr w:type="gramEnd"/>
      <w:r w:rsidR="00CC22F2">
        <w:rPr>
          <w:rFonts w:ascii="Arial" w:hAnsi="Arial" w:cs="Arial"/>
          <w:color w:val="000000"/>
          <w:sz w:val="20"/>
          <w:szCs w:val="20"/>
        </w:rPr>
        <w:t>.Normas e Padrões da Equatorial Energia, com as seguintes características:</w:t>
      </w:r>
    </w:p>
    <w:p w14:paraId="3DD9EE9F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POLOS: X</w:t>
      </w:r>
    </w:p>
    <w:p w14:paraId="6CA42ED6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XXX V</w:t>
      </w:r>
    </w:p>
    <w:p w14:paraId="71A5C937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NOMINAL: XXX A</w:t>
      </w:r>
    </w:p>
    <w:p w14:paraId="00253E64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14:paraId="2FD73C19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14:paraId="6F2966A5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>INTERRUPCAO: XXX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14:paraId="2253AED2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XXXXXXXXXXXXXXXXXXXX</w:t>
      </w:r>
    </w:p>
    <w:p w14:paraId="7F6670E6" w14:textId="77777777" w:rsidR="00CC22F2" w:rsidRDefault="00B6128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>ATUACAO (DISPARO): X.</w:t>
      </w:r>
    </w:p>
    <w:p w14:paraId="180613C1" w14:textId="77777777" w:rsidR="007D2475" w:rsidRDefault="00B61288" w:rsidP="004829C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7" w:name="_Toc176534164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14:paraId="3C3091AE" w14:textId="77777777" w:rsidR="007D2475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</w:t>
      </w:r>
      <w:proofErr w:type="spellStart"/>
      <w:r w:rsidR="00770984">
        <w:rPr>
          <w:rFonts w:ascii="Arial" w:hAnsi="Arial" w:cs="Arial"/>
          <w:color w:val="000000"/>
          <w:sz w:val="20"/>
          <w:szCs w:val="20"/>
        </w:rPr>
        <w:t>microGD</w:t>
      </w:r>
      <w:proofErr w:type="spellEnd"/>
      <w:r w:rsidR="00770984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14:paraId="2E518D63" w14:textId="77777777" w:rsidR="007D2475" w:rsidRPr="00AC5CD6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</w:t>
      </w:r>
      <w:proofErr w:type="gramStart"/>
      <w:r w:rsidRPr="00AC5CD6">
        <w:rPr>
          <w:rFonts w:ascii="Arial" w:hAnsi="Arial" w:cs="Arial"/>
          <w:color w:val="000000"/>
          <w:sz w:val="20"/>
          <w:szCs w:val="20"/>
        </w:rPr>
        <w:t>NF)/</w:t>
      </w:r>
      <w:proofErr w:type="gramEnd"/>
      <w:r w:rsidRPr="00AC5CD6">
        <w:rPr>
          <w:rFonts w:ascii="Arial" w:hAnsi="Arial" w:cs="Arial"/>
          <w:color w:val="000000"/>
          <w:sz w:val="20"/>
          <w:szCs w:val="20"/>
        </w:rPr>
        <w:t>1000</w:t>
      </w:r>
    </w:p>
    <w:p w14:paraId="09A9EC41" w14:textId="77777777" w:rsidR="007D2475" w:rsidRPr="00AC5CD6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="00E3311F" w:rsidRPr="00AC5CD6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="00AC5CD6" w:rsidRPr="00AC5CD6">
        <w:rPr>
          <w:rFonts w:ascii="Arial" w:hAnsi="Arial" w:cs="Arial"/>
          <w:color w:val="000000"/>
          <w:sz w:val="20"/>
          <w:szCs w:val="20"/>
        </w:rPr>
        <w:t>PD [kVA] x FP</w:t>
      </w:r>
    </w:p>
    <w:p w14:paraId="56D9328F" w14:textId="77777777" w:rsidR="007D2475" w:rsidRPr="00770984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14:paraId="65757396" w14:textId="77777777" w:rsidR="007D2475" w:rsidRPr="00770984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="00132488"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65E020F3" w14:textId="77777777" w:rsidR="00770984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14:paraId="625CF3D9" w14:textId="77777777" w:rsidR="007D2475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2303C96A" w14:textId="77777777" w:rsidR="007D2475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14:paraId="6352AB77" w14:textId="77777777" w:rsidR="007D2475" w:rsidRPr="00507841" w:rsidRDefault="00B6128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07841">
        <w:rPr>
          <w:rFonts w:ascii="Arial" w:hAnsi="Arial" w:cs="Arial"/>
          <w:color w:val="000000"/>
          <w:sz w:val="20"/>
          <w:szCs w:val="20"/>
        </w:rPr>
        <w:t xml:space="preserve">PD (kW) = </w:t>
      </w:r>
      <w:r w:rsidR="00C5547C" w:rsidRPr="00507841">
        <w:rPr>
          <w:rFonts w:ascii="Arial" w:hAnsi="Arial" w:cs="Arial"/>
          <w:color w:val="000000"/>
          <w:sz w:val="20"/>
          <w:szCs w:val="20"/>
        </w:rPr>
        <w:t>XX kW</w:t>
      </w:r>
    </w:p>
    <w:p w14:paraId="7588EAC4" w14:textId="77777777" w:rsidR="001946BF" w:rsidRDefault="00B61288" w:rsidP="001946B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14:paraId="20A348AE" w14:textId="77777777" w:rsidR="003D69F5" w:rsidRDefault="00B61288" w:rsidP="001946B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14:paraId="33280F35" w14:textId="77777777" w:rsidR="003D69F5" w:rsidRPr="003D69F5" w:rsidRDefault="00B61288" w:rsidP="001946B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 xml:space="preserve">NOTA 3: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NF  é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14:paraId="22DC2F7C" w14:textId="77777777" w:rsidR="00735E24" w:rsidRPr="00735E24" w:rsidRDefault="00B61288" w:rsidP="004829C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8" w:name="_Toc176534165"/>
      <w:r>
        <w:rPr>
          <w:rFonts w:ascii="Arial" w:hAnsi="Arial" w:cs="Arial"/>
          <w:b/>
          <w:color w:val="000000"/>
          <w:sz w:val="20"/>
          <w:szCs w:val="20"/>
        </w:rPr>
        <w:lastRenderedPageBreak/>
        <w:t>Caixa de Medição</w:t>
      </w:r>
      <w:bookmarkEnd w:id="8"/>
    </w:p>
    <w:p w14:paraId="7416699B" w14:textId="77777777" w:rsidR="00FB724E" w:rsidRDefault="00B61288" w:rsidP="00F356FB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[existente ou nova]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4829CD" w:rsidRPr="004829CD">
        <w:rPr>
          <w:rFonts w:ascii="Arial" w:hAnsi="Arial" w:cs="Arial"/>
          <w:color w:val="FF0000"/>
          <w:sz w:val="20"/>
          <w:szCs w:val="20"/>
        </w:rPr>
        <w:t>[monofásica ou polifásica]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em material polimérico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Pr="00A32D7F">
        <w:rPr>
          <w:rFonts w:ascii="Arial" w:hAnsi="Arial" w:cs="Arial"/>
          <w:b/>
          <w:color w:val="000000"/>
          <w:sz w:val="20"/>
          <w:szCs w:val="20"/>
        </w:rPr>
        <w:t>XXX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829CD" w:rsidRPr="00A32D7F">
        <w:rPr>
          <w:rFonts w:ascii="Arial" w:hAnsi="Arial" w:cs="Arial"/>
          <w:b/>
          <w:color w:val="000000"/>
          <w:sz w:val="20"/>
          <w:szCs w:val="20"/>
        </w:rPr>
        <w:t>YYY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829CD" w:rsidRPr="00A32D7F">
        <w:rPr>
          <w:rFonts w:ascii="Arial" w:hAnsi="Arial" w:cs="Arial"/>
          <w:b/>
          <w:color w:val="000000"/>
          <w:sz w:val="20"/>
          <w:szCs w:val="20"/>
        </w:rPr>
        <w:t>ZZZ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[em poste auxiliar, muro ou fachada]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 xml:space="preserve">ização, facilidade de acesso e </w:t>
      </w:r>
      <w:proofErr w:type="spellStart"/>
      <w:r w:rsidR="00217A88">
        <w:rPr>
          <w:rFonts w:ascii="Arial" w:hAnsi="Arial" w:cs="Arial"/>
          <w:color w:val="000000"/>
          <w:sz w:val="20"/>
          <w:szCs w:val="20"/>
        </w:rPr>
        <w:t>l</w:t>
      </w:r>
      <w:r w:rsidR="005B66F7">
        <w:rPr>
          <w:rFonts w:ascii="Arial" w:hAnsi="Arial" w:cs="Arial"/>
          <w:color w:val="000000"/>
          <w:sz w:val="20"/>
          <w:szCs w:val="20"/>
        </w:rPr>
        <w:t>ay-out</w:t>
      </w:r>
      <w:proofErr w:type="spellEnd"/>
      <w:r w:rsidR="005B66F7">
        <w:rPr>
          <w:rFonts w:ascii="Arial" w:hAnsi="Arial" w:cs="Arial"/>
          <w:color w:val="000000"/>
          <w:sz w:val="20"/>
          <w:szCs w:val="20"/>
        </w:rPr>
        <w:t xml:space="preserve">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14:paraId="1ADE5D0A" w14:textId="77777777" w:rsidR="007419C5" w:rsidRPr="00735E24" w:rsidRDefault="00B61288" w:rsidP="007419C5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0CABC3D7" wp14:editId="3484D8E9">
                <wp:extent cx="6032937" cy="1467060"/>
                <wp:effectExtent l="0" t="0" r="25400" b="19050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937" cy="1467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2F560" w14:textId="77777777" w:rsidR="003717D7" w:rsidRPr="00FB724E" w:rsidRDefault="00B61288" w:rsidP="007419C5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FB724E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 xml:space="preserve">INSERIR NESTA CAIXA DE TEXTO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O DESENHO DIMENSIONAL DETALHADO DA CAIXA DE MEDIÇÃO COM SUAS DIMENSÕES E DETALHES INTERNOS E EXTERNOS.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>
              <v:shape w14:anchorId="0CABC3D7" id="_x0000_s1027" type="#_x0000_t202" style="width:475.05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">
                <v:textbox>
                  <w:txbxContent>
                    <w:p w14:paraId="7462F560" w14:textId="77777777" w:rsidR="003717D7" w:rsidRPr="00FB724E" w:rsidRDefault="00B61288" w:rsidP="007419C5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 w:rsidRPr="00FB724E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 xml:space="preserve">INSERIR NESTA CAIXA DE TEXTO </w:t>
                      </w:r>
                      <w: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O DESENHO DIMENSIONAL DETALHADO DA CAIXA DE MEDIÇÃO COM SUAS DIMENSÕES E DETALHES INTERNOS E EXTERNOS.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A41AAD" w14:textId="77777777" w:rsidR="00B64AD5" w:rsidRDefault="00B61288" w:rsidP="003D69F5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14:paraId="35A05B14" w14:textId="77777777" w:rsidR="00A7690D" w:rsidRPr="00A7690D" w:rsidRDefault="00B61288" w:rsidP="00735E2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X hastes de aterramento de comprimento XXXX mm e diâmetro X”, condutor de </w:t>
      </w:r>
      <w:r w:rsidRPr="005B66F7">
        <w:rPr>
          <w:rFonts w:ascii="Arial" w:hAnsi="Arial" w:cs="Arial"/>
          <w:color w:val="000000"/>
          <w:sz w:val="20"/>
          <w:szCs w:val="20"/>
        </w:rPr>
        <w:t>XXX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[solda exotérmica ou conector tipo XXXXXXXXX].</w:t>
      </w:r>
    </w:p>
    <w:p w14:paraId="63D2EE3F" w14:textId="77777777" w:rsidR="00735E24" w:rsidRPr="00735E24" w:rsidRDefault="00B61288" w:rsidP="004829C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9" w:name="_Toc176534166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14:paraId="2E0ADAE1" w14:textId="77777777" w:rsidR="005B66F7" w:rsidRPr="005B66F7" w:rsidRDefault="00B61288" w:rsidP="005B66F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[monofásico, bifásico, trifásico]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à </w:t>
      </w:r>
      <w:r w:rsidRPr="005B66F7">
        <w:rPr>
          <w:rFonts w:ascii="Arial" w:hAnsi="Arial" w:cs="Arial"/>
          <w:color w:val="FF0000"/>
          <w:sz w:val="20"/>
          <w:szCs w:val="20"/>
        </w:rPr>
        <w:t>[dois, três, quatro]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[um, dois, três]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XXX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XXX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[380, 220, 127]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14:paraId="717BA41B" w14:textId="77777777" w:rsidR="00507841" w:rsidRDefault="00B61288" w:rsidP="007A6D9E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0" w:name="_Toc176534167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14:paraId="2F538CC1" w14:textId="77777777" w:rsidR="0059741D" w:rsidRDefault="00B61288" w:rsidP="007A6D9E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1" w:name="_Toc176534168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14:paraId="334BA626" w14:textId="77777777" w:rsidR="00A7690D" w:rsidRDefault="00B61288" w:rsidP="00A7690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2" w:name="_Toc176534169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14:paraId="7831D811" w14:textId="77777777" w:rsidR="005E0B77" w:rsidRPr="005E0B77" w:rsidRDefault="00B61288" w:rsidP="005E0B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14:paraId="2B3B0355" w14:textId="77777777" w:rsidR="00097E8D" w:rsidRPr="00097E8D" w:rsidRDefault="00B61288" w:rsidP="00C42961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8D42A5" w14:paraId="31CD208C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1FB90CC" w14:textId="77777777" w:rsidR="00436A03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7AEEAF6F" w14:textId="77777777" w:rsidR="00436A03" w:rsidRPr="00C42961" w:rsidRDefault="00436A03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6614705A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5667201" w14:textId="77777777" w:rsidR="00436A03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66304D5A" w14:textId="77777777" w:rsidR="00436A03" w:rsidRPr="00C42961" w:rsidRDefault="00436A03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1320A16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392713CC" w14:textId="77777777" w:rsidR="00097E8D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ência nominal – </w:t>
            </w:r>
            <w:proofErr w:type="spellStart"/>
            <w:r w:rsidR="00C4296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Pn</w:t>
            </w:r>
            <w:proofErr w:type="spellEnd"/>
            <w:r w:rsidR="00C4296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[W]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2B2F508D" w14:textId="77777777" w:rsidR="00097E8D" w:rsidRPr="00C42961" w:rsidRDefault="00097E8D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381BE047" w14:textId="77777777" w:rsidTr="00034300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7B9D82B" w14:textId="77777777" w:rsidR="00097E8D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Tensão de circuito aberto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Voc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7FA6ABDB" w14:textId="77777777" w:rsidR="00097E8D" w:rsidRPr="00C42961" w:rsidRDefault="00097E8D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703BC4B0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077D70A" w14:textId="77777777" w:rsidR="00097E8D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Corrente de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curto circuito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Isc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30816CE8" w14:textId="77777777" w:rsidR="00097E8D" w:rsidRPr="00C42961" w:rsidRDefault="00097E8D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60C1C37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3FF58DEC" w14:textId="77777777" w:rsidR="00097E8D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Tensão de máxima potência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Vpmp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4A52657C" w14:textId="77777777" w:rsidR="00097E8D" w:rsidRPr="00C42961" w:rsidRDefault="00097E8D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47D0D919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9A33F7A" w14:textId="77777777" w:rsidR="00097E8D" w:rsidRP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Corrente de máxima potência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Ipmp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76C6E875" w14:textId="77777777" w:rsidR="00097E8D" w:rsidRPr="00C42961" w:rsidRDefault="00097E8D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412737BC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32257304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61BA3F9C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244DCE21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8920F00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36563576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00D1019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7E98ECB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3617F48A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0201409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02F713E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5718090D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1B0C6A42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9AD6EB7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0D7D4D55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14F24CF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655182E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498D6B03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6AE343FC" w14:textId="77777777" w:rsidTr="00034300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444076B" w14:textId="77777777" w:rsidR="00C42961" w:rsidRDefault="00B61288" w:rsidP="00CE284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14:paraId="20DD7521" w14:textId="77777777" w:rsidR="00C42961" w:rsidRPr="00C42961" w:rsidRDefault="00C42961" w:rsidP="00097E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2BB401F3" w14:textId="77777777" w:rsidR="00507841" w:rsidRDefault="00B61288" w:rsidP="00C42961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3" w:name="_Toc176534170"/>
      <w:r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DIMENSIONAMENTO DO INVERSOR (SE HOUVER)</w:t>
      </w:r>
      <w:bookmarkEnd w:id="13"/>
    </w:p>
    <w:p w14:paraId="33BB943B" w14:textId="77777777" w:rsidR="005A5752" w:rsidRPr="005A5752" w:rsidRDefault="00B61288" w:rsidP="005A575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14:paraId="3E3263D1" w14:textId="77777777" w:rsidR="005A5752" w:rsidRPr="005A5752" w:rsidRDefault="00B61288" w:rsidP="005A5752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8D42A5" w14:paraId="690536B8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2E2C0E3C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B2AEE4F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BCAE1FB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081131F3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B5E97B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3C3E4FFE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114C5345" w14:textId="77777777" w:rsidR="00034300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82345EC" w14:textId="77777777" w:rsidR="00034300" w:rsidRPr="00C42961" w:rsidRDefault="00034300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48380278" w14:textId="77777777" w:rsidTr="00034300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14:paraId="3D8F9445" w14:textId="77777777" w:rsidR="00034300" w:rsidRPr="00C42961" w:rsidRDefault="00B61288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8D42A5" w14:paraId="06C6F8D6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27C3828C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ência nominal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</w:t>
            </w:r>
            <w:r w:rsidR="00034300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273FD3E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27A4EDC" w14:textId="77777777" w:rsidTr="00034300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1A44DDE5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potência na entrada CC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Pmax-cc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F015DDA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613A3C01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39301F85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tensão CC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Vcc-máx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3603BE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19BD38D3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121CE41C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corrente CC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Icc-máx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967AF4E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7EC0904C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0B39C94D" w14:textId="77777777" w:rsidR="005A5752" w:rsidRPr="00C42961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tensão MPPT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Vpmp-máx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2EC4FDC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44496AA3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3C6CAA99" w14:textId="77777777" w:rsidR="005A5752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Mínima tensão MPPT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Vpmp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FD97425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60490713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4F8CB5B9" w14:textId="77777777" w:rsidR="005A5752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Tensão CC de partida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Vcc-part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424511F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24CCF12E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CA1448F" w14:textId="77777777" w:rsidR="005A5752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Quantidade de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Strings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01D007EE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503636E3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54D42A2" w14:textId="77777777" w:rsidR="005A5752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023849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3DB4C926" w14:textId="77777777" w:rsidTr="00034300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14:paraId="4AE491A8" w14:textId="77777777" w:rsidR="00034300" w:rsidRPr="00C42961" w:rsidRDefault="00B61288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8D42A5" w14:paraId="14B0F08B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5B959EF4" w14:textId="77777777" w:rsidR="005A5752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Potência nominal CA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Pca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5FFE2EA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367DF4E4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308CD8D" w14:textId="77777777" w:rsidR="005A5752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potência na saída CA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Pca-máx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3C277E2" w14:textId="77777777" w:rsidR="005A5752" w:rsidRPr="00C42961" w:rsidRDefault="005A5752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2AD26795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192895DD" w14:textId="77777777" w:rsidR="00034300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corrente na saída CA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Imáx-ca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509FA41" w14:textId="77777777" w:rsidR="00034300" w:rsidRPr="00C42961" w:rsidRDefault="00034300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16D415CD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4DC7C0B" w14:textId="77777777" w:rsidR="00034300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Tensão nominal CA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Vnon-ca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98FA5AF" w14:textId="77777777" w:rsidR="00034300" w:rsidRPr="00C42961" w:rsidRDefault="00034300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72913A9A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1550A40" w14:textId="77777777" w:rsidR="00034300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Frequência nominal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Fn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771C9C" w14:textId="77777777" w:rsidR="00034300" w:rsidRPr="00C42961" w:rsidRDefault="00034300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4063FD57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48820D0C" w14:textId="77777777" w:rsidR="00034300" w:rsidRDefault="00B61288" w:rsidP="000343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Máxima tensão CA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Vca-máx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03B5CCD" w14:textId="77777777" w:rsidR="00034300" w:rsidRPr="00C42961" w:rsidRDefault="00034300" w:rsidP="00034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67DFA086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56FAB66A" w14:textId="77777777" w:rsidR="00045CB4" w:rsidRDefault="00B61288" w:rsidP="00045CB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Mínima tensão CA –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Vca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B34E91B" w14:textId="77777777" w:rsidR="00045CB4" w:rsidRPr="00C42961" w:rsidRDefault="00045CB4" w:rsidP="00045C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420085F1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091E2E4B" w14:textId="77777777" w:rsidR="00045CB4" w:rsidRDefault="00B61288" w:rsidP="00045CB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5E29F27" w14:textId="77777777" w:rsidR="00045CB4" w:rsidRPr="00C42961" w:rsidRDefault="00045CB4" w:rsidP="00045C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6D9DE276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291F422C" w14:textId="77777777" w:rsidR="00045CB4" w:rsidRDefault="00B61288" w:rsidP="00045CB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F3A60BC" w14:textId="77777777" w:rsidR="00045CB4" w:rsidRPr="00C42961" w:rsidRDefault="00045CB4" w:rsidP="00045C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074E9839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5D05C4B9" w14:textId="77777777" w:rsidR="00045CB4" w:rsidRDefault="00B61288" w:rsidP="00045CB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58D0C9" w14:textId="77777777" w:rsidR="00045CB4" w:rsidRPr="00C42961" w:rsidRDefault="00045CB4" w:rsidP="00045C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D42A5" w14:paraId="1712019E" w14:textId="77777777" w:rsidTr="00034300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D327714" w14:textId="77777777" w:rsidR="00045CB4" w:rsidRDefault="00B61288" w:rsidP="00045CB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40F3932" w14:textId="77777777" w:rsidR="00045CB4" w:rsidRPr="00C42961" w:rsidRDefault="00045CB4" w:rsidP="00045C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28D4C4B2" w14:textId="77777777" w:rsidR="00527565" w:rsidRPr="001C1FEF" w:rsidRDefault="00527565" w:rsidP="001C1FEF">
      <w:pPr>
        <w:rPr>
          <w:rFonts w:ascii="Arial" w:hAnsi="Arial" w:cs="Arial"/>
          <w:bCs/>
          <w:color w:val="000000"/>
          <w:sz w:val="20"/>
          <w:szCs w:val="20"/>
        </w:rPr>
      </w:pPr>
    </w:p>
    <w:p w14:paraId="058AA048" w14:textId="77777777" w:rsidR="00227B1D" w:rsidRDefault="00B61288" w:rsidP="00227B1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4" w:name="_Toc176534171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14:paraId="3233A5CD" w14:textId="77777777" w:rsidR="00227B1D" w:rsidRDefault="00B61288" w:rsidP="00227B1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5" w:name="_Toc176534172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14:paraId="026C736E" w14:textId="77777777" w:rsidR="009E261D" w:rsidRPr="009E261D" w:rsidRDefault="00B61288" w:rsidP="009E261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14:paraId="15950128" w14:textId="77777777" w:rsidR="00227B1D" w:rsidRDefault="00B61288" w:rsidP="00227B1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6" w:name="_Toc176534173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14:paraId="105A05DF" w14:textId="77777777" w:rsidR="00892A6C" w:rsidRDefault="00B61288" w:rsidP="009E261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689FF82D" w14:textId="77777777" w:rsidR="009E261D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Número de </w:t>
      </w:r>
      <w:proofErr w:type="spellStart"/>
      <w:r w:rsidRPr="00892A6C">
        <w:rPr>
          <w:rFonts w:ascii="Arial" w:hAnsi="Arial" w:cs="Arial"/>
          <w:color w:val="000000"/>
          <w:sz w:val="20"/>
          <w:szCs w:val="20"/>
        </w:rPr>
        <w:t>pólos</w:t>
      </w:r>
      <w:proofErr w:type="spellEnd"/>
      <w:r w:rsidRPr="00892A6C">
        <w:rPr>
          <w:rFonts w:ascii="Arial" w:hAnsi="Arial" w:cs="Arial"/>
          <w:color w:val="000000"/>
          <w:sz w:val="20"/>
          <w:szCs w:val="20"/>
        </w:rPr>
        <w:t>:</w:t>
      </w:r>
    </w:p>
    <w:p w14:paraId="5C00D114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</w:p>
    <w:p w14:paraId="2661DA56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</w:p>
    <w:p w14:paraId="1301E891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</w:p>
    <w:p w14:paraId="4B43B58D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</w:p>
    <w:p w14:paraId="7F98C8DF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</w:p>
    <w:p w14:paraId="235F0D5F" w14:textId="77777777" w:rsidR="003D69F5" w:rsidRPr="00892A6C" w:rsidRDefault="003D69F5" w:rsidP="003D69F5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090C0D1" w14:textId="77777777" w:rsidR="00892A6C" w:rsidRDefault="00B61288" w:rsidP="00227B1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7" w:name="_Toc176534174"/>
      <w:r>
        <w:rPr>
          <w:rFonts w:ascii="Arial" w:hAnsi="Arial" w:cs="Arial"/>
          <w:b/>
          <w:color w:val="000000"/>
          <w:sz w:val="20"/>
          <w:szCs w:val="20"/>
        </w:rPr>
        <w:lastRenderedPageBreak/>
        <w:t>Dispositivo de seccionamento visível (quando houver)</w:t>
      </w:r>
      <w:bookmarkEnd w:id="17"/>
    </w:p>
    <w:p w14:paraId="1C41DA75" w14:textId="77777777" w:rsidR="00892A6C" w:rsidRPr="00892A6C" w:rsidRDefault="00B61288" w:rsidP="00892A6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14:paraId="25668DC0" w14:textId="77777777" w:rsidR="00227B1D" w:rsidRDefault="00B61288" w:rsidP="00227B1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8" w:name="_Toc176534175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14:paraId="6A58D105" w14:textId="77777777" w:rsidR="00D60811" w:rsidRDefault="00B61288" w:rsidP="00D60811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DPSs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14:paraId="6C579796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</w:p>
    <w:p w14:paraId="775F4F79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</w:p>
    <w:p w14:paraId="1E78CA13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</w:p>
    <w:p w14:paraId="1AECEAC9" w14:textId="77777777" w:rsid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</w:p>
    <w:p w14:paraId="0DF7D71F" w14:textId="77777777" w:rsidR="00892A6C" w:rsidRPr="00892A6C" w:rsidRDefault="00B61288" w:rsidP="00892A6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</w:p>
    <w:p w14:paraId="78047947" w14:textId="77777777" w:rsidR="00227B1D" w:rsidRDefault="00B61288" w:rsidP="00227B1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9" w:name="_Toc176534176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14:paraId="5EADA1C3" w14:textId="77777777" w:rsidR="003E592A" w:rsidRDefault="00B61288" w:rsidP="003E592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14:paraId="4623912D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Geometria da malha, informando a distância entre cada haste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</w:p>
    <w:p w14:paraId="5D85554B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Descrição das hastes de aterramento, informando </w:t>
      </w:r>
      <w:r w:rsidR="00A0697A">
        <w:rPr>
          <w:rFonts w:ascii="Arial" w:hAnsi="Arial" w:cs="Arial"/>
          <w:color w:val="000000"/>
          <w:sz w:val="20"/>
          <w:szCs w:val="20"/>
        </w:rPr>
        <w:t>tipo, camada e dimensões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5F26184D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</w:p>
    <w:p w14:paraId="537F3E0E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Descrição dos cabos do aterramento da malha, da interligação com a geração e da equipotencialização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, informando isolamento, </w:t>
      </w:r>
      <w:proofErr w:type="gramStart"/>
      <w:r w:rsidR="00A0697A">
        <w:rPr>
          <w:rFonts w:ascii="Arial" w:hAnsi="Arial" w:cs="Arial"/>
          <w:color w:val="000000"/>
          <w:sz w:val="20"/>
          <w:szCs w:val="20"/>
        </w:rPr>
        <w:t xml:space="preserve">bitola, </w:t>
      </w:r>
      <w:proofErr w:type="spellStart"/>
      <w:r w:rsidR="00A0697A">
        <w:rPr>
          <w:rFonts w:ascii="Arial" w:hAnsi="Arial" w:cs="Arial"/>
          <w:color w:val="000000"/>
          <w:sz w:val="20"/>
          <w:szCs w:val="20"/>
        </w:rPr>
        <w:t>etc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</w:p>
    <w:p w14:paraId="537C7122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Descrição das conexões:</w:t>
      </w:r>
    </w:p>
    <w:p w14:paraId="680CFB38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14:paraId="550E7353" w14:textId="77777777" w:rsidR="00261EB0" w:rsidRPr="00892A6C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Descrição do barramento de equipotencialização</w:t>
      </w:r>
      <w:r w:rsidR="00A0697A">
        <w:rPr>
          <w:rFonts w:ascii="Arial" w:hAnsi="Arial" w:cs="Arial"/>
          <w:color w:val="000000"/>
          <w:sz w:val="20"/>
          <w:szCs w:val="20"/>
        </w:rPr>
        <w:t>, informando material e dimensões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266B2B25" w14:textId="77777777" w:rsidR="00227B1D" w:rsidRDefault="00B61288" w:rsidP="00227B1D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0" w:name="_Toc176534177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14:paraId="7862E4CF" w14:textId="77777777" w:rsidR="00227B1D" w:rsidRDefault="00B61288" w:rsidP="00227B1D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8D42A5" w14:paraId="099EBB97" w14:textId="77777777" w:rsidTr="00F93DE0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060"/>
            <w:vAlign w:val="center"/>
            <w:hideMark/>
          </w:tcPr>
          <w:p w14:paraId="04F0C626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060"/>
            <w:vAlign w:val="center"/>
            <w:hideMark/>
          </w:tcPr>
          <w:p w14:paraId="23EE577A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8D42A5" w14:paraId="19976125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98F4249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77EEA75C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5DE477E5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F76917F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2B892CC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18D2869F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0D87997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BBD50D3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625280FD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F833EAD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 xml:space="preserve">Proteção de </w:t>
            </w:r>
            <w:proofErr w:type="spellStart"/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sobrefrequência</w:t>
            </w:r>
            <w:proofErr w:type="spellEnd"/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 xml:space="preserve">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9086689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73B7F8B0" w14:textId="77777777" w:rsidTr="00F93DE0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22B6758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62850FE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176BB243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73CC5EA9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02587ACD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6BE86202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9A27921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090DA7BB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452FF2E7" w14:textId="77777777" w:rsidTr="00F93DE0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D04E5F4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lastRenderedPageBreak/>
              <w:t xml:space="preserve">Proteção contra perda de rede (proteção </w:t>
            </w:r>
            <w:proofErr w:type="spellStart"/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anti-ilhamento</w:t>
            </w:r>
            <w:proofErr w:type="spellEnd"/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FF6ABF7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0850D04C" w14:textId="77777777" w:rsidTr="00F93DE0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B866F65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Check</w:t>
            </w:r>
            <w:proofErr w:type="spellEnd"/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 xml:space="preserve">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F6C499C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751E7E93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F53B94C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9F8493C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2C8A2E82" w14:textId="77777777" w:rsidTr="00F93DE0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DEAD04E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4460067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1E166181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C2708D1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08A20BB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6433D88C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BA754D9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D6EF182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8D42A5" w14:paraId="50F5242E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4076846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B38111C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8D42A5" w14:paraId="0C1B984B" w14:textId="77777777" w:rsidTr="00F93DE0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779DDB6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93B89A0" w14:textId="77777777" w:rsidR="003717D7" w:rsidRPr="003717D7" w:rsidRDefault="00B61288" w:rsidP="003717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19AE2E92" w14:textId="77777777" w:rsidR="00227B1D" w:rsidRPr="00227B1D" w:rsidRDefault="00227B1D" w:rsidP="00227B1D">
      <w:pPr>
        <w:rPr>
          <w:rFonts w:ascii="Arial" w:hAnsi="Arial" w:cs="Arial"/>
          <w:b/>
          <w:color w:val="000000"/>
          <w:sz w:val="20"/>
          <w:szCs w:val="20"/>
        </w:rPr>
      </w:pPr>
    </w:p>
    <w:p w14:paraId="4A3D48CB" w14:textId="77777777" w:rsidR="00507841" w:rsidRDefault="00B61288" w:rsidP="007A6D9E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21" w:name="_Toc176534178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14:paraId="2C1E5E9A" w14:textId="77777777" w:rsidR="00261EB0" w:rsidRDefault="00B61288" w:rsidP="00261EB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14:paraId="241FFF08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(por exemplo)</w:t>
      </w:r>
    </w:p>
    <w:p w14:paraId="7A879B83" w14:textId="77777777" w:rsidR="00261EB0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Isolamento: 0,6/1 kV (por exemplo)</w:t>
      </w:r>
    </w:p>
    <w:p w14:paraId="3F65E6FA" w14:textId="77777777" w:rsidR="00A0697A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</w:p>
    <w:p w14:paraId="435ADE5C" w14:textId="77777777" w:rsidR="00A0697A" w:rsidRDefault="00B61288" w:rsidP="00261EB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</w:p>
    <w:p w14:paraId="10114B96" w14:textId="77777777" w:rsidR="00261EB0" w:rsidRDefault="00261EB0" w:rsidP="00261EB0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28D7D02" w14:textId="77777777" w:rsidR="00227B1D" w:rsidRDefault="00B61288" w:rsidP="007A6D9E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22" w:name="_Toc176534179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14:paraId="09015C18" w14:textId="77777777" w:rsidR="00A0697A" w:rsidRDefault="00B6128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14:paraId="1436B833" w14:textId="77777777" w:rsidR="00A0697A" w:rsidRPr="00823064" w:rsidRDefault="00B61288" w:rsidP="00A0697A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14:paraId="12453ED5" w14:textId="77777777" w:rsidR="00A0697A" w:rsidRPr="00823064" w:rsidRDefault="00B61288" w:rsidP="00A0697A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14:paraId="05883275" w14:textId="77777777" w:rsidR="00A0697A" w:rsidRPr="00823064" w:rsidRDefault="00B61288" w:rsidP="00A0697A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Material: Policarbonato com aditivos </w:t>
      </w:r>
      <w:proofErr w:type="spellStart"/>
      <w:proofErr w:type="gramStart"/>
      <w:r w:rsidRPr="00823064">
        <w:rPr>
          <w:rFonts w:ascii="Arial" w:hAnsi="Arial" w:cs="Arial"/>
          <w:color w:val="000000"/>
          <w:sz w:val="20"/>
          <w:szCs w:val="20"/>
        </w:rPr>
        <w:t>anti-raios</w:t>
      </w:r>
      <w:proofErr w:type="spellEnd"/>
      <w:proofErr w:type="gramEnd"/>
      <w:r w:rsidRPr="00823064">
        <w:rPr>
          <w:rFonts w:ascii="Arial" w:hAnsi="Arial" w:cs="Arial"/>
          <w:color w:val="000000"/>
          <w:sz w:val="20"/>
          <w:szCs w:val="20"/>
        </w:rPr>
        <w:t xml:space="preserve"> UV (ultravioleta);</w:t>
      </w:r>
    </w:p>
    <w:p w14:paraId="55046FC2" w14:textId="77777777" w:rsidR="00A0697A" w:rsidRPr="00823064" w:rsidRDefault="00B61288" w:rsidP="00A0697A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14:paraId="26403EFB" w14:textId="77777777" w:rsidR="00A0697A" w:rsidRPr="00FF54B0" w:rsidRDefault="00B61288" w:rsidP="00A0697A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14:paraId="09BCE8B8" w14:textId="77777777" w:rsidR="00A0697A" w:rsidRDefault="00A0697A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F38A3E6" w14:textId="77777777" w:rsidR="00A0697A" w:rsidRPr="00A0697A" w:rsidRDefault="00B6128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67823942" wp14:editId="09DB9849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48C37" w14:textId="77777777" w:rsidR="00A0697A" w:rsidRDefault="00B61288" w:rsidP="00A0697A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14:paraId="02B3F5C6" w14:textId="77777777" w:rsidR="0021541A" w:rsidRDefault="00B61288" w:rsidP="0021541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23" w:name="_Toc176534180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14:paraId="4CE84D99" w14:textId="77777777" w:rsidR="0021541A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14:paraId="06F5C7EC" w14:textId="77777777" w:rsidR="0021541A" w:rsidRDefault="00B61288" w:rsidP="00D80153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14:paraId="1E034AFB" w14:textId="77777777" w:rsidR="0021541A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14:paraId="7F603308" w14:textId="77777777" w:rsidR="0021541A" w:rsidRPr="003D69F5" w:rsidRDefault="00B61288" w:rsidP="003D69F5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14:paraId="2892AE6C" w14:textId="77777777" w:rsidR="004950CF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14:paraId="1E3A2A19" w14:textId="77777777" w:rsidR="004950CF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14:paraId="386DB1C9" w14:textId="77777777" w:rsidR="004950CF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14:paraId="634A4867" w14:textId="77777777" w:rsidR="004950CF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14:paraId="33C89633" w14:textId="77777777" w:rsidR="004950CF" w:rsidRDefault="00B61288" w:rsidP="0021541A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Para cogeração documento que comprove o reconhecimento pela ANEEL.</w:t>
      </w:r>
    </w:p>
    <w:p w14:paraId="3136E2E4" w14:textId="77777777" w:rsidR="0021541A" w:rsidRDefault="0021541A" w:rsidP="0021541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1AB1FCB" w14:textId="77777777" w:rsidR="0096162E" w:rsidRPr="00735E24" w:rsidRDefault="0096162E" w:rsidP="00764DF6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3CEF75DB" w14:textId="77777777" w:rsidR="0096162E" w:rsidRPr="00735E24" w:rsidRDefault="0096162E" w:rsidP="00764DF6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="0096162E" w:rsidRPr="00735E24" w:rsidSect="00B246D8">
      <w:headerReference w:type="default" r:id="rId14"/>
      <w:footerReference w:type="default" r:id="rId15"/>
      <w:pgSz w:w="11906" w:h="16838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5BE3" w14:textId="77777777" w:rsidR="00114CF4" w:rsidRDefault="00114CF4">
      <w:pPr>
        <w:spacing w:after="0" w:line="240" w:lineRule="auto"/>
      </w:pPr>
      <w:r>
        <w:separator/>
      </w:r>
    </w:p>
  </w:endnote>
  <w:endnote w:type="continuationSeparator" w:id="0">
    <w:p w14:paraId="190824C8" w14:textId="77777777" w:rsidR="00114CF4" w:rsidRDefault="00114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230C" w14:textId="77777777" w:rsidR="003717D7" w:rsidRDefault="003717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14:paraId="5FD61EFF" w14:textId="77777777" w:rsidR="003717D7" w:rsidRDefault="00B6128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14:paraId="34700BC2" w14:textId="77777777" w:rsidR="003717D7" w:rsidRDefault="00371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D14E" w14:textId="77777777" w:rsidR="00114CF4" w:rsidRDefault="00114CF4">
      <w:pPr>
        <w:spacing w:after="0" w:line="240" w:lineRule="auto"/>
      </w:pPr>
      <w:r>
        <w:separator/>
      </w:r>
    </w:p>
  </w:footnote>
  <w:footnote w:type="continuationSeparator" w:id="0">
    <w:p w14:paraId="4473C6D3" w14:textId="77777777" w:rsidR="00114CF4" w:rsidRDefault="00114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9CA1" w14:textId="77777777" w:rsidR="00057DBE" w:rsidRDefault="00B61288">
    <w:pPr>
      <w:pStyle w:val="Cabealho"/>
    </w:pPr>
    <w:r>
      <w:t>Data:12/11/2024</w:t>
    </w:r>
  </w:p>
  <w:p w14:paraId="7A9CB130" w14:textId="77777777" w:rsidR="00057DBE" w:rsidRDefault="00B61288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4BD2" w14:textId="77777777" w:rsidR="003717D7" w:rsidRDefault="00371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C248DD30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218C6A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C0CE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45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07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4C7E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499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0C15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20E7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9288A"/>
    <w:multiLevelType w:val="hybridMultilevel"/>
    <w:tmpl w:val="D734676E"/>
    <w:lvl w:ilvl="0" w:tplc="455EA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293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F27E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C5F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224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BC6D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6689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811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DA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3218F"/>
    <w:multiLevelType w:val="hybridMultilevel"/>
    <w:tmpl w:val="63AC1D82"/>
    <w:lvl w:ilvl="0" w:tplc="1C9A94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73A2E86" w:tentative="1">
      <w:start w:val="1"/>
      <w:numFmt w:val="lowerLetter"/>
      <w:lvlText w:val="%2."/>
      <w:lvlJc w:val="left"/>
      <w:pPr>
        <w:ind w:left="1440" w:hanging="360"/>
      </w:pPr>
    </w:lvl>
    <w:lvl w:ilvl="2" w:tplc="2DFED494" w:tentative="1">
      <w:start w:val="1"/>
      <w:numFmt w:val="lowerRoman"/>
      <w:lvlText w:val="%3."/>
      <w:lvlJc w:val="right"/>
      <w:pPr>
        <w:ind w:left="2160" w:hanging="180"/>
      </w:pPr>
    </w:lvl>
    <w:lvl w:ilvl="3" w:tplc="B136E26E" w:tentative="1">
      <w:start w:val="1"/>
      <w:numFmt w:val="decimal"/>
      <w:lvlText w:val="%4."/>
      <w:lvlJc w:val="left"/>
      <w:pPr>
        <w:ind w:left="2880" w:hanging="360"/>
      </w:pPr>
    </w:lvl>
    <w:lvl w:ilvl="4" w:tplc="174AE240" w:tentative="1">
      <w:start w:val="1"/>
      <w:numFmt w:val="lowerLetter"/>
      <w:lvlText w:val="%5."/>
      <w:lvlJc w:val="left"/>
      <w:pPr>
        <w:ind w:left="3600" w:hanging="360"/>
      </w:pPr>
    </w:lvl>
    <w:lvl w:ilvl="5" w:tplc="394C8BCC" w:tentative="1">
      <w:start w:val="1"/>
      <w:numFmt w:val="lowerRoman"/>
      <w:lvlText w:val="%6."/>
      <w:lvlJc w:val="right"/>
      <w:pPr>
        <w:ind w:left="4320" w:hanging="180"/>
      </w:pPr>
    </w:lvl>
    <w:lvl w:ilvl="6" w:tplc="B28EA58C" w:tentative="1">
      <w:start w:val="1"/>
      <w:numFmt w:val="decimal"/>
      <w:lvlText w:val="%7."/>
      <w:lvlJc w:val="left"/>
      <w:pPr>
        <w:ind w:left="5040" w:hanging="360"/>
      </w:pPr>
    </w:lvl>
    <w:lvl w:ilvl="7" w:tplc="8062D542" w:tentative="1">
      <w:start w:val="1"/>
      <w:numFmt w:val="lowerLetter"/>
      <w:lvlText w:val="%8."/>
      <w:lvlJc w:val="left"/>
      <w:pPr>
        <w:ind w:left="5760" w:hanging="360"/>
      </w:pPr>
    </w:lvl>
    <w:lvl w:ilvl="8" w:tplc="CF6050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3D4025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04CDEE0" w:tentative="1">
      <w:start w:val="1"/>
      <w:numFmt w:val="lowerLetter"/>
      <w:lvlText w:val="%2."/>
      <w:lvlJc w:val="left"/>
      <w:pPr>
        <w:ind w:left="1440" w:hanging="360"/>
      </w:pPr>
    </w:lvl>
    <w:lvl w:ilvl="2" w:tplc="CB122CAE" w:tentative="1">
      <w:start w:val="1"/>
      <w:numFmt w:val="lowerRoman"/>
      <w:lvlText w:val="%3."/>
      <w:lvlJc w:val="right"/>
      <w:pPr>
        <w:ind w:left="2160" w:hanging="180"/>
      </w:pPr>
    </w:lvl>
    <w:lvl w:ilvl="3" w:tplc="8DEAE068" w:tentative="1">
      <w:start w:val="1"/>
      <w:numFmt w:val="decimal"/>
      <w:lvlText w:val="%4."/>
      <w:lvlJc w:val="left"/>
      <w:pPr>
        <w:ind w:left="2880" w:hanging="360"/>
      </w:pPr>
    </w:lvl>
    <w:lvl w:ilvl="4" w:tplc="AA3C4E4A" w:tentative="1">
      <w:start w:val="1"/>
      <w:numFmt w:val="lowerLetter"/>
      <w:lvlText w:val="%5."/>
      <w:lvlJc w:val="left"/>
      <w:pPr>
        <w:ind w:left="3600" w:hanging="360"/>
      </w:pPr>
    </w:lvl>
    <w:lvl w:ilvl="5" w:tplc="DAD0DC3A" w:tentative="1">
      <w:start w:val="1"/>
      <w:numFmt w:val="lowerRoman"/>
      <w:lvlText w:val="%6."/>
      <w:lvlJc w:val="right"/>
      <w:pPr>
        <w:ind w:left="4320" w:hanging="180"/>
      </w:pPr>
    </w:lvl>
    <w:lvl w:ilvl="6" w:tplc="2ADA6436" w:tentative="1">
      <w:start w:val="1"/>
      <w:numFmt w:val="decimal"/>
      <w:lvlText w:val="%7."/>
      <w:lvlJc w:val="left"/>
      <w:pPr>
        <w:ind w:left="5040" w:hanging="360"/>
      </w:pPr>
    </w:lvl>
    <w:lvl w:ilvl="7" w:tplc="F2D46AD6" w:tentative="1">
      <w:start w:val="1"/>
      <w:numFmt w:val="lowerLetter"/>
      <w:lvlText w:val="%8."/>
      <w:lvlJc w:val="left"/>
      <w:pPr>
        <w:ind w:left="5760" w:hanging="360"/>
      </w:pPr>
    </w:lvl>
    <w:lvl w:ilvl="8" w:tplc="25A0C0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B62C3"/>
    <w:multiLevelType w:val="hybridMultilevel"/>
    <w:tmpl w:val="5D0ABDD4"/>
    <w:lvl w:ilvl="0" w:tplc="2B50F5F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552AC340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1B6658F6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D84EBDE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66CE4BF2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3785728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9F039BA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EA2C2C84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5D232C6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6" w15:restartNumberingAfterBreak="0">
    <w:nsid w:val="43333FA6"/>
    <w:multiLevelType w:val="hybridMultilevel"/>
    <w:tmpl w:val="9DF4464E"/>
    <w:lvl w:ilvl="0" w:tplc="6DA609FC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4BA0C6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14E9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656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CA9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C69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0EEB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4CC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285D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5467C"/>
    <w:multiLevelType w:val="hybridMultilevel"/>
    <w:tmpl w:val="98DA4A36"/>
    <w:lvl w:ilvl="0" w:tplc="CE260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43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3EC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E81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4ECE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D8E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E477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039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B2E4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76668">
    <w:abstractNumId w:val="7"/>
  </w:num>
  <w:num w:numId="2" w16cid:durableId="563028650">
    <w:abstractNumId w:val="0"/>
  </w:num>
  <w:num w:numId="3" w16cid:durableId="389160595">
    <w:abstractNumId w:val="5"/>
  </w:num>
  <w:num w:numId="4" w16cid:durableId="906648843">
    <w:abstractNumId w:val="6"/>
  </w:num>
  <w:num w:numId="5" w16cid:durableId="109207637">
    <w:abstractNumId w:val="2"/>
  </w:num>
  <w:num w:numId="6" w16cid:durableId="1430272121">
    <w:abstractNumId w:val="3"/>
  </w:num>
  <w:num w:numId="7" w16cid:durableId="711736932">
    <w:abstractNumId w:val="1"/>
  </w:num>
  <w:num w:numId="8" w16cid:durableId="455291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dataType w:val="textFile"/>
    <w:connectString w:val=""/>
    <w:activeRecord w:val="-1"/>
    <w:odso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114CF4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004F"/>
    <w:rsid w:val="000F13E2"/>
    <w:rsid w:val="00114CF4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551F1"/>
    <w:rsid w:val="006724BE"/>
    <w:rsid w:val="006B734E"/>
    <w:rsid w:val="006C2979"/>
    <w:rsid w:val="006C5B27"/>
    <w:rsid w:val="00735E24"/>
    <w:rsid w:val="007419C5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B4467"/>
    <w:rsid w:val="008D42A5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31DA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1288"/>
    <w:rsid w:val="00B64468"/>
    <w:rsid w:val="00B64AD5"/>
    <w:rsid w:val="00B747FC"/>
    <w:rsid w:val="00B82F19"/>
    <w:rsid w:val="00B83F4F"/>
    <w:rsid w:val="00B9043C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23AE6"/>
    <w:rsid w:val="00D60811"/>
    <w:rsid w:val="00D6552C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6B11"/>
    <w:rsid w:val="00EC2B1D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8438A"/>
    <w:rsid w:val="00F86F88"/>
    <w:rsid w:val="00F93DE0"/>
    <w:rsid w:val="00FB724E"/>
    <w:rsid w:val="00FC5226"/>
    <w:rsid w:val="00FE3708"/>
    <w:rsid w:val="00FE4CB8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FD5F28"/>
  <w15:docId w15:val="{2A833E11-105B-47F7-85E0-50648CBF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5285"/>
  </w:style>
  <w:style w:type="character" w:customStyle="1" w:styleId="Ttulo1Char">
    <w:name w:val="Título 1 Char"/>
    <w:basedOn w:val="Fontepargpadro"/>
    <w:link w:val="Ttulo1"/>
    <w:uiPriority w:val="9"/>
    <w:rsid w:val="00464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customStyle="1" w:styleId="Ttulo2Char">
    <w:name w:val="Título 2 Char"/>
    <w:basedOn w:val="Fontepargpadro"/>
    <w:link w:val="Ttulo2"/>
    <w:uiPriority w:val="9"/>
    <w:semiHidden/>
    <w:rsid w:val="003F49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oc-name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avi\Dropbox\pieng\documentos%20equatorial%202025\NT.00020.EQTL-05-Anexo-III-Memorial-Tecnico-Descritivo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customXml/itemProps2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NT.00020.EQTL-05-Anexo-III-Memorial-Tecnico-Descritivo</Template>
  <TotalTime>4</TotalTime>
  <Pages>11</Pages>
  <Words>2212</Words>
  <Characters>11945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flavio assis</dc:creator>
  <cp:lastModifiedBy>Flavio Lopes de Assis</cp:lastModifiedBy>
  <cp:revision>1</cp:revision>
  <dcterms:created xsi:type="dcterms:W3CDTF">2025-05-18T22:10:00Z</dcterms:created>
  <dcterms:modified xsi:type="dcterms:W3CDTF">2025-05-18T22:14:00Z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2025-05-18T21:53:31Z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800e25a6-c607-4824-9abc-1df67d498c39</vt:lpwstr>
  </property>
  <property fmtid="{D5CDD505-2E9C-101B-9397-08002B2CF9AE}" pid="8" name="MSIP_Label_defa4170-0d19-0005-0004-bc88714345d2_ActionId">
    <vt:lpwstr>0c4c3567-c0a3-45a7-afda-ae2f4c32ad97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